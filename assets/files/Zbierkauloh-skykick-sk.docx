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04769851"/>
        <w:docPartObj>
          <w:docPartGallery w:val="Cover Pages"/>
          <w:docPartUnique/>
        </w:docPartObj>
      </w:sdtPr>
      <w:sdtEndPr>
        <w:rPr>
          <w:lang w:val="hu-HU"/>
        </w:rPr>
      </w:sdtEndPr>
      <w:sdtContent>
        <w:p w14:paraId="430AE751" w14:textId="77777777" w:rsidR="00C21121" w:rsidRDefault="00C21121" w:rsidP="00C2112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54496" behindDoc="0" locked="0" layoutInCell="1" allowOverlap="1" wp14:anchorId="332641A5" wp14:editId="0DEF9D14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36124" cy="10058400"/>
                    <wp:effectExtent l="0" t="0" r="7620" b="0"/>
                    <wp:wrapNone/>
                    <wp:docPr id="453" name="Csoport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36124" cy="10058400"/>
                              <a:chOff x="0" y="0"/>
                              <a:chExt cx="3136124" cy="10058400"/>
                            </a:xfr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wpg:grpSpPr>
                          <wps:wsp>
                            <wps:cNvPr id="459" name="Téglalap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Téglalap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Téglalap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308" y="1466118"/>
                                <a:ext cx="3099816" cy="1101822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B34C21" w14:textId="45094137" w:rsidR="00C21121" w:rsidRDefault="00C21121" w:rsidP="00C21121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202</w:t>
                                  </w:r>
                                  <w:r w:rsidR="006F2A98"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Téglalap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152D9C" w14:textId="1CEE75AA" w:rsidR="00C21121" w:rsidRDefault="00677FCC" w:rsidP="00C21121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Skykick V2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átum"/>
                                      <w:id w:val="1724480474"/>
                                      <w:showingPlcHdr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.MM.dd."/>
                                        <w:lid w:val="hu-HU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>
                                      <w:rPr>
                                        <w:color w:val="auto"/>
                                        <w:sz w:val="40"/>
                                        <w:szCs w:val="40"/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2641A5" id="Csoport 453" o:spid="_x0000_s1026" style="position:absolute;margin-left:195.75pt;margin-top:0;width:246.95pt;height:11in;z-index:251754496;mso-height-percent:1000;mso-position-horizontal:right;mso-position-horizontal-relative:page;mso-position-vertical:top;mso-position-vertical-relative:page;mso-height-percent:1000" coordsize="31361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">
                    <v:rect id="Téglalap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" filled="f" stroked="f" strokecolor="white" strokeweight="1pt">
                      <v:shadow color="#d8d8d8" offset="3pt,3pt"/>
                    </v:rect>
                    <v:rect id="Téglalap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" filled="f" stroked="f" strokecolor="#d8d8d8"/>
                    <v:rect id="Téglalap 461" o:spid="_x0000_s1029" style="position:absolute;left:363;top:14661;width:30998;height:1101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2DB34C21" w14:textId="45094137" w:rsidR="00C21121" w:rsidRDefault="00C21121" w:rsidP="00C21121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6F2A98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rect id="Téglalap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21152D9C" w14:textId="1CEE75AA" w:rsidR="00C21121" w:rsidRDefault="00677FCC" w:rsidP="00C21121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Skykick V2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átum"/>
                                <w:id w:val="1724480474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.MM.dd."/>
                                  <w:lid w:val="hu-HU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color w:val="auto"/>
                                  <w:sz w:val="40"/>
                                  <w:szCs w:val="40"/>
                                </w:rPr>
                              </w:sdtEnd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2A41E3D6" w14:textId="71D92DB2" w:rsidR="00C21121" w:rsidRPr="00C21121" w:rsidRDefault="00C21121" w:rsidP="00C21121">
          <w:pPr>
            <w:rPr>
              <w:lang w:val="hu-HU"/>
            </w:rPr>
          </w:pPr>
          <w:r>
            <w:rPr>
              <w:noProof/>
            </w:rPr>
            <w:drawing>
              <wp:anchor distT="0" distB="0" distL="114300" distR="114300" simplePos="0" relativeHeight="251756544" behindDoc="1" locked="0" layoutInCell="1" allowOverlap="1" wp14:anchorId="71A09AB7" wp14:editId="42C24246">
                <wp:simplePos x="0" y="0"/>
                <wp:positionH relativeFrom="column">
                  <wp:posOffset>1508760</wp:posOffset>
                </wp:positionH>
                <wp:positionV relativeFrom="paragraph">
                  <wp:posOffset>7334250</wp:posOffset>
                </wp:positionV>
                <wp:extent cx="2201545" cy="1516380"/>
                <wp:effectExtent l="0" t="0" r="8255" b="7620"/>
                <wp:wrapTight wrapText="bothSides">
                  <wp:wrapPolygon edited="0">
                    <wp:start x="0" y="0"/>
                    <wp:lineTo x="0" y="21437"/>
                    <wp:lineTo x="21494" y="21437"/>
                    <wp:lineTo x="21494" y="0"/>
                    <wp:lineTo x="0" y="0"/>
                  </wp:wrapPolygon>
                </wp:wrapTight>
                <wp:docPr id="454" name="Kép 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Kép 31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095" b="16038"/>
                        <a:stretch/>
                      </pic:blipFill>
                      <pic:spPr bwMode="auto">
                        <a:xfrm>
                          <a:off x="0" y="0"/>
                          <a:ext cx="2201545" cy="1516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57568" behindDoc="1" locked="0" layoutInCell="1" allowOverlap="1" wp14:anchorId="23B27F0D" wp14:editId="11C0D39E">
                <wp:simplePos x="0" y="0"/>
                <wp:positionH relativeFrom="margin">
                  <wp:posOffset>-586740</wp:posOffset>
                </wp:positionH>
                <wp:positionV relativeFrom="paragraph">
                  <wp:posOffset>6019800</wp:posOffset>
                </wp:positionV>
                <wp:extent cx="2773680" cy="1499870"/>
                <wp:effectExtent l="0" t="0" r="7620" b="5080"/>
                <wp:wrapTight wrapText="bothSides">
                  <wp:wrapPolygon edited="0">
                    <wp:start x="0" y="0"/>
                    <wp:lineTo x="0" y="21399"/>
                    <wp:lineTo x="21511" y="21399"/>
                    <wp:lineTo x="21511" y="0"/>
                    <wp:lineTo x="0" y="0"/>
                  </wp:wrapPolygon>
                </wp:wrapTight>
                <wp:docPr id="455" name="Kép 455" descr="A képen kézikocsi, konyhai felszerelés, tűzhely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Kép 36" descr="A képen kézikocsi, konyhai felszerelés, tűzhely látható&#10;&#10;Automatikusan generált leírás"/>
                        <pic:cNvPicPr/>
                      </pic:nvPicPr>
                      <pic:blipFill rotWithShape="1"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565" t="27236" r="18786" b="28302"/>
                        <a:stretch/>
                      </pic:blipFill>
                      <pic:spPr bwMode="auto">
                        <a:xfrm>
                          <a:off x="0" y="0"/>
                          <a:ext cx="2773680" cy="1499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55520" behindDoc="0" locked="0" layoutInCell="0" allowOverlap="1" wp14:anchorId="2D830939" wp14:editId="15CB87A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2689860</wp:posOffset>
                    </wp:positionV>
                    <wp:extent cx="6970395" cy="653415"/>
                    <wp:effectExtent l="0" t="0" r="15875" b="13335"/>
                    <wp:wrapNone/>
                    <wp:docPr id="463" name="Téglalap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5341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7CEDFF" w:themeColor="accent1" w:themeTint="66"/>
                                    <w:sz w:val="72"/>
                                    <w:szCs w:val="72"/>
                                  </w:rPr>
                                  <w:alias w:val="Cím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35221B6" w14:textId="26F6CF28" w:rsidR="00C21121" w:rsidRPr="002D2F73" w:rsidRDefault="00BD32A3" w:rsidP="00C21121">
                                    <w:pPr>
                                      <w:pStyle w:val="NoSpacing"/>
                                      <w:jc w:val="right"/>
                                      <w:rPr>
                                        <w:color w:val="60B4FF" w:themeColor="background2" w:themeShade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7CEDFF" w:themeColor="accent1" w:themeTint="66"/>
                                        <w:sz w:val="72"/>
                                        <w:szCs w:val="72"/>
                                      </w:rPr>
                                      <w:t>Zbierka úloh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D830939" id="Téglalap 16" o:spid="_x0000_s1031" style="position:absolute;margin-left:0;margin-top:211.8pt;width:548.85pt;height:51.45pt;z-index:251755520;visibility:visible;mso-wrap-style:square;mso-width-percent:90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" o:allowincell="f" fillcolor="#007ce9 [1614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color w:val="7CEDFF" w:themeColor="accent1" w:themeTint="66"/>
                              <w:sz w:val="72"/>
                              <w:szCs w:val="72"/>
                            </w:rPr>
                            <w:alias w:val="Cím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35221B6" w14:textId="26F6CF28" w:rsidR="00C21121" w:rsidRPr="002D2F73" w:rsidRDefault="00BD32A3" w:rsidP="00C21121">
                              <w:pPr>
                                <w:pStyle w:val="NoSpacing"/>
                                <w:jc w:val="right"/>
                                <w:rPr>
                                  <w:color w:val="60B4FF" w:themeColor="background2" w:themeShade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7CEDFF" w:themeColor="accent1" w:themeTint="66"/>
                                  <w:sz w:val="72"/>
                                  <w:szCs w:val="72"/>
                                </w:rPr>
                                <w:t>Zbierka úloh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hu-HU"/>
            </w:rPr>
            <w:drawing>
              <wp:anchor distT="0" distB="0" distL="114300" distR="114300" simplePos="0" relativeHeight="251758592" behindDoc="1" locked="0" layoutInCell="1" allowOverlap="1" wp14:anchorId="4F998DC8" wp14:editId="50E106A0">
                <wp:simplePos x="0" y="0"/>
                <wp:positionH relativeFrom="column">
                  <wp:posOffset>116205</wp:posOffset>
                </wp:positionH>
                <wp:positionV relativeFrom="paragraph">
                  <wp:posOffset>2455545</wp:posOffset>
                </wp:positionV>
                <wp:extent cx="6192520" cy="3510280"/>
                <wp:effectExtent l="0" t="0" r="0" b="0"/>
                <wp:wrapTight wrapText="bothSides">
                  <wp:wrapPolygon edited="0">
                    <wp:start x="0" y="0"/>
                    <wp:lineTo x="0" y="21452"/>
                    <wp:lineTo x="21529" y="21452"/>
                    <wp:lineTo x="21529" y="0"/>
                    <wp:lineTo x="0" y="0"/>
                  </wp:wrapPolygon>
                </wp:wrapTight>
                <wp:docPr id="456" name="Kép 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Kép 21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520" cy="3510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lang w:val="hu-HU"/>
            </w:rPr>
            <w:br w:type="page"/>
          </w:r>
        </w:p>
      </w:sdtContent>
    </w:sdt>
    <w:p w14:paraId="54F09C91" w14:textId="33BAEBB8" w:rsidR="00C21121" w:rsidRDefault="00C21121">
      <w:pPr>
        <w:rPr>
          <w:color w:val="auto"/>
          <w:sz w:val="40"/>
          <w:szCs w:val="40"/>
          <w:lang w:val="hu-HU"/>
        </w:rPr>
      </w:pPr>
    </w:p>
    <w:sdt>
      <w:sdtPr>
        <w:rPr>
          <w:rFonts w:asciiTheme="minorHAnsi" w:eastAsiaTheme="minorEastAsia" w:hAnsiTheme="minorHAnsi" w:cstheme="minorBidi"/>
          <w:color w:val="595959" w:themeColor="text1" w:themeTint="A6"/>
          <w:sz w:val="22"/>
          <w:szCs w:val="22"/>
          <w:lang w:val="hu" w:eastAsia="en-US"/>
        </w:rPr>
        <w:id w:val="64310565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1871E22D" w14:textId="22787344" w:rsidR="005255DD" w:rsidRDefault="005255DD">
          <w:pPr>
            <w:pStyle w:val="TOCHeading"/>
          </w:pPr>
          <w:r>
            <w:t>Tartalom</w:t>
          </w:r>
        </w:p>
        <w:p w14:paraId="01F15FF3" w14:textId="0776B6A9" w:rsidR="00C21121" w:rsidRDefault="005255DD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1802919" w:history="1">
            <w:r w:rsidR="00C21121" w:rsidRPr="00E71373">
              <w:rPr>
                <w:rStyle w:val="Hyperlink"/>
                <w:noProof/>
              </w:rPr>
              <w:t>1.</w:t>
            </w:r>
            <w:r w:rsidR="00C21121"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="00C21121">
              <w:rPr>
                <w:noProof/>
                <w:webHidden/>
              </w:rPr>
              <w:tab/>
            </w:r>
            <w:r w:rsidR="00C21121">
              <w:rPr>
                <w:noProof/>
                <w:webHidden/>
              </w:rPr>
              <w:fldChar w:fldCharType="begin"/>
            </w:r>
            <w:r w:rsidR="00C21121">
              <w:rPr>
                <w:noProof/>
                <w:webHidden/>
              </w:rPr>
              <w:instrText xml:space="preserve"> PAGEREF _Toc111802919 \h </w:instrText>
            </w:r>
            <w:r w:rsidR="00C21121">
              <w:rPr>
                <w:noProof/>
                <w:webHidden/>
              </w:rPr>
            </w:r>
            <w:r w:rsidR="00C21121"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 w:rsidR="00C21121">
              <w:rPr>
                <w:noProof/>
                <w:webHidden/>
              </w:rPr>
              <w:fldChar w:fldCharType="end"/>
            </w:r>
          </w:hyperlink>
        </w:p>
        <w:p w14:paraId="23FAA507" w14:textId="5CEC9B18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0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B66A" w14:textId="2978E56B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EC2E" w14:textId="66242D58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2" w:history="1">
            <w:r w:rsidRPr="00E71373">
              <w:rPr>
                <w:rStyle w:val="Hyperlink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7B3A" w14:textId="4F630529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3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23BC" w14:textId="684B770C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4" w:history="1">
            <w:r w:rsidRPr="00E7137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7979A" w14:textId="2379C918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5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9A2D" w14:textId="1B4AE34A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A921" w14:textId="102F4BD0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7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4FB2" w14:textId="01F4D2DF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8" w:history="1">
            <w:r w:rsidRPr="00E7137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517C" w14:textId="2138E6CB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29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7B226" w14:textId="1304E7AC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4D2C" w14:textId="17FB5B3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1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6F79" w14:textId="4A5ACC4A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2" w:history="1">
            <w:r w:rsidRPr="00E7137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2A62" w14:textId="11F293EF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3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AB8A2" w14:textId="0B946BE8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002F" w14:textId="051DB339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5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E30A" w14:textId="2001B421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6" w:history="1">
            <w:r w:rsidRPr="00E7137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D9EB" w14:textId="06D03EF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7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B355" w14:textId="2F59BF37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AF1A" w14:textId="7EF6D2CB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39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4F97" w14:textId="409E709D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0" w:history="1">
            <w:r w:rsidRPr="00E7137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10D9" w14:textId="3AF87AFB" w:rsidR="00C21121" w:rsidRDefault="00C21121">
          <w:pPr>
            <w:pStyle w:val="TOC3"/>
            <w:tabs>
              <w:tab w:val="left" w:pos="132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1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yperlink"/>
                <w:noProof/>
                <w:lang w:val="hu-HU"/>
              </w:rPr>
              <w:t xml:space="preserve">  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62920" w14:textId="3E5C46AE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2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497BA" w14:textId="24985D95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3" w:history="1">
            <w:r w:rsidRPr="00E7137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9204" w14:textId="0F989AAC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4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55F4" w14:textId="7F5C2EBD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5BD1" w14:textId="7AA7588C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6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431A0" w14:textId="00B8392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7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92A7" w14:textId="461791A2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8" w:history="1">
            <w:r w:rsidRPr="00E7137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EE1B" w14:textId="7E0E4B9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49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948B2" w14:textId="36E131DC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81B3" w14:textId="2E221867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1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69DF" w14:textId="710F70E8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2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728B" w14:textId="1A3676DA" w:rsidR="00C21121" w:rsidRDefault="00C21121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3" w:history="1">
            <w:r w:rsidRPr="00E71373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12DE" w14:textId="36D8B8C3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4" w:history="1">
            <w:r w:rsidRPr="00E71373">
              <w:rPr>
                <w:rStyle w:val="Hyperlink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965B" w14:textId="0E27BD64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F462" w14:textId="05193DB9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6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F067A" w14:textId="0C1FD105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7" w:history="1">
            <w:r w:rsidRPr="00E71373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5CFA" w14:textId="120B9710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8" w:history="1">
            <w:r w:rsidRPr="00E71373">
              <w:rPr>
                <w:rStyle w:val="Hyperlink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A774" w14:textId="10E140EB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59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F5AA" w14:textId="5FD928F8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0" w:history="1">
            <w:r w:rsidRPr="00E71373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6383" w14:textId="0FF9FB18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1" w:history="1">
            <w:r w:rsidRPr="00E71373">
              <w:rPr>
                <w:rStyle w:val="Hyperlink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49AC" w14:textId="3D2FD88E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FDFC" w14:textId="0D8B6F99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3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96B7" w14:textId="551B1E64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4" w:history="1">
            <w:r w:rsidRPr="00E71373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F985" w14:textId="39E8A7BF" w:rsidR="00C21121" w:rsidRDefault="00C21121">
          <w:pPr>
            <w:pStyle w:val="TOC3"/>
            <w:tabs>
              <w:tab w:val="left" w:pos="1778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5" w:history="1">
            <w:r w:rsidRPr="00E71373">
              <w:rPr>
                <w:rStyle w:val="Hyperlink"/>
                <w:noProof/>
                <w:lang w:val="hu-HU"/>
              </w:rPr>
              <w:t>DroneBlocks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yperlink"/>
                <w:noProof/>
                <w:lang w:val="hu-HU"/>
              </w:rPr>
              <w:t xml:space="preserve"> 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733B6" w14:textId="74E498CF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6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C980" w14:textId="51C03422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7" w:history="1">
            <w:r w:rsidRPr="00E71373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FB0F" w14:textId="717E5DA0" w:rsidR="00C21121" w:rsidRDefault="00C21121">
          <w:pPr>
            <w:pStyle w:val="TOC3"/>
            <w:tabs>
              <w:tab w:val="left" w:pos="1778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8" w:history="1">
            <w:r w:rsidRPr="00E71373">
              <w:rPr>
                <w:rStyle w:val="Hyperlink"/>
                <w:noProof/>
                <w:lang w:val="hu-HU"/>
              </w:rPr>
              <w:t>DroneBlocks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yperlink"/>
                <w:noProof/>
                <w:lang w:val="hu-HU"/>
              </w:rPr>
              <w:t xml:space="preserve"> 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33D5" w14:textId="3AFAC7ED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69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53DD" w14:textId="7F4A4B04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0" w:history="1">
            <w:r w:rsidRPr="00E71373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04D3" w14:textId="1B98263E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1" w:history="1">
            <w:r w:rsidRPr="00E71373">
              <w:rPr>
                <w:rStyle w:val="Hyperlink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EDB1" w14:textId="12E23865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06D61" w14:textId="335D4B24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3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E00F" w14:textId="358B9F3E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4" w:history="1">
            <w:r w:rsidRPr="00E71373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4D4E" w14:textId="1A1A35BA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5" w:history="1">
            <w:r w:rsidRPr="00E71373">
              <w:rPr>
                <w:rStyle w:val="Hyperlink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8979" w14:textId="63E2048B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9C28" w14:textId="3E72EDCF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7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38305" w14:textId="2E620AEE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8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64483" w14:textId="795025AC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79" w:history="1">
            <w:r w:rsidRPr="00E71373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2C6F" w14:textId="727E1197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0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65CF" w14:textId="6321F8A7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1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749E" w14:textId="3F805107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2" w:history="1">
            <w:r w:rsidRPr="00E71373">
              <w:rPr>
                <w:rStyle w:val="Hyperlink"/>
                <w:noProof/>
              </w:rPr>
              <w:t>17.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490A4" w14:textId="0EF2A3BA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3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B11C" w14:textId="7D3D001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4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060CE" w14:textId="05404F22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5" w:history="1">
            <w:r w:rsidRPr="00E71373">
              <w:rPr>
                <w:rStyle w:val="Hyperlink"/>
                <w:noProof/>
              </w:rPr>
              <w:t>18.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8C50" w14:textId="6FDD6001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6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9ABDC" w14:textId="42E54C6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7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E5C0" w14:textId="1DC1D1C5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8" w:history="1">
            <w:r w:rsidRPr="00E71373">
              <w:rPr>
                <w:rStyle w:val="Hyperlink"/>
                <w:noProof/>
              </w:rPr>
              <w:t>19.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AD85" w14:textId="50734052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89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BF0E" w14:textId="303E5D43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0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B39C0" w14:textId="243244B1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1" w:history="1">
            <w:r w:rsidRPr="00E71373">
              <w:rPr>
                <w:rStyle w:val="Hyperlink"/>
                <w:noProof/>
              </w:rPr>
              <w:t>20.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36766" w14:textId="4CD418DA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2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7612" w14:textId="0F68B35B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3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844FE" w14:textId="2A6AE655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4" w:history="1">
            <w:r w:rsidRPr="00E71373">
              <w:rPr>
                <w:rStyle w:val="Hyperlink"/>
                <w:noProof/>
              </w:rPr>
              <w:t>21.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B7D72" w14:textId="40C98F2A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5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4898" w14:textId="2817B495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6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5C251" w14:textId="30261D47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7" w:history="1">
            <w:r w:rsidRPr="00E71373">
              <w:rPr>
                <w:rStyle w:val="Hyperlink"/>
                <w:noProof/>
              </w:rPr>
              <w:t>22.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61C4" w14:textId="0E8165A2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8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427D" w14:textId="3AB3A85A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2999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AEA5" w14:textId="4D63A7E2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0" w:history="1">
            <w:r w:rsidRPr="00E71373">
              <w:rPr>
                <w:rStyle w:val="Hyperlink"/>
                <w:noProof/>
              </w:rPr>
              <w:t>23.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C5E3" w14:textId="199FE7C4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1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2560D" w14:textId="3DD0E6C5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2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C2097" w14:textId="5C4868DE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3" w:history="1">
            <w:r w:rsidRPr="00E71373">
              <w:rPr>
                <w:rStyle w:val="Hyperlink"/>
                <w:noProof/>
              </w:rPr>
              <w:t>24.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2209" w14:textId="4690F6F2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4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A3BD" w14:textId="3CFDD573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5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55DD" w14:textId="69B2DCC2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6" w:history="1">
            <w:r w:rsidRPr="00E71373">
              <w:rPr>
                <w:rStyle w:val="Hyperlink"/>
                <w:noProof/>
              </w:rPr>
              <w:t>25.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5CEB6" w14:textId="5D239FD1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7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E446" w14:textId="1B92F198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8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2832" w14:textId="788CB45A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09" w:history="1">
            <w:r w:rsidRPr="00E71373">
              <w:rPr>
                <w:rStyle w:val="Hyperlink"/>
                <w:noProof/>
              </w:rPr>
              <w:t>26.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ED0B" w14:textId="21DA9DEA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0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8188" w14:textId="31E04B8C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1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323A2" w14:textId="4BF4D6D7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2" w:history="1">
            <w:r w:rsidRPr="00E71373">
              <w:rPr>
                <w:rStyle w:val="Hyperlink"/>
                <w:noProof/>
              </w:rPr>
              <w:t>27.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E6E7" w14:textId="42620635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3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F8B9" w14:textId="7DFFAC94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4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8BA7" w14:textId="59BFC8BA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5" w:history="1">
            <w:r w:rsidRPr="00E71373">
              <w:rPr>
                <w:rStyle w:val="Hyperlink"/>
                <w:noProof/>
              </w:rPr>
              <w:t>28.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5337" w14:textId="2B0BF1A9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6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651C" w14:textId="0A68F597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7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AE07" w14:textId="7B97DC1B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8" w:history="1">
            <w:r w:rsidRPr="00E71373">
              <w:rPr>
                <w:rStyle w:val="Hyperlink"/>
                <w:noProof/>
              </w:rPr>
              <w:t>29.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07A1" w14:textId="27B5FB21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19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7119" w14:textId="5E811085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0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9C1B" w14:textId="56760655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1" w:history="1">
            <w:r w:rsidRPr="00E71373">
              <w:rPr>
                <w:rStyle w:val="Hyperlink"/>
                <w:noProof/>
              </w:rPr>
              <w:t>30.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915A" w14:textId="654A5C1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2" w:history="1">
            <w:r w:rsidRPr="00E71373">
              <w:rPr>
                <w:rStyle w:val="Hyperlink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DF7E" w14:textId="67AB207B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3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CEA6" w14:textId="0C91CBE1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4" w:history="1">
            <w:r w:rsidRPr="00E71373">
              <w:rPr>
                <w:rStyle w:val="Hyperlink"/>
                <w:noProof/>
              </w:rPr>
              <w:t>31.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Robomaster TT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8309" w14:textId="1B6FBA46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5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A3BE" w14:textId="1FCB6A58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6" w:history="1">
            <w:r w:rsidRPr="00E71373">
              <w:rPr>
                <w:rStyle w:val="Hyperlink"/>
                <w:noProof/>
              </w:rPr>
              <w:t>32.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Robomaster TT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A80F" w14:textId="06BB1CDD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7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537EB" w14:textId="413E2275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8" w:history="1">
            <w:r w:rsidRPr="00E71373">
              <w:rPr>
                <w:rStyle w:val="Hyperlink"/>
                <w:noProof/>
              </w:rPr>
              <w:t>33.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Robomaster TT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FE93" w14:textId="281E5B11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29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1CD4" w14:textId="6374A239" w:rsidR="00C21121" w:rsidRDefault="00C21121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30" w:history="1">
            <w:r w:rsidRPr="00E71373">
              <w:rPr>
                <w:rStyle w:val="Hyperlink"/>
                <w:noProof/>
              </w:rPr>
              <w:t>34.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 xml:space="preserve"> – Robomaster TT Drónraj </w:t>
            </w:r>
            <w:r w:rsidR="00BD32A3">
              <w:rPr>
                <w:rStyle w:val="Hyperlink"/>
                <w:noProof/>
              </w:rPr>
              <w:t>úloha</w:t>
            </w:r>
            <w:r w:rsidRPr="00E71373">
              <w:rPr>
                <w:rStyle w:val="Hyperlink"/>
                <w:noProof/>
              </w:rPr>
              <w:t>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B92C" w14:textId="25DC5055" w:rsidR="00C21121" w:rsidRDefault="00C21121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111803031" w:history="1">
            <w:r w:rsidRPr="00E71373">
              <w:rPr>
                <w:rStyle w:val="Hyperlink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9749" w14:textId="4FF3A3C0" w:rsidR="005255DD" w:rsidRDefault="005255DD">
          <w:r>
            <w:rPr>
              <w:b/>
              <w:bCs/>
            </w:rPr>
            <w:fldChar w:fldCharType="end"/>
          </w:r>
        </w:p>
      </w:sdtContent>
    </w:sdt>
    <w:p w14:paraId="360E0E5D" w14:textId="77777777" w:rsidR="007F1788" w:rsidRDefault="007F1788" w:rsidP="007F1788">
      <w:pPr>
        <w:jc w:val="center"/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</w:p>
    <w:p w14:paraId="45961F96" w14:textId="77777777" w:rsidR="007F1788" w:rsidRDefault="007F1788" w:rsidP="007F1788">
      <w:pPr>
        <w:jc w:val="center"/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</w:p>
    <w:p w14:paraId="132A7625" w14:textId="76F3E428" w:rsidR="00CE57EF" w:rsidRDefault="00CE57EF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26A1BEEB" w14:textId="320E4E73" w:rsidR="006062FF" w:rsidRPr="00CB146C" w:rsidRDefault="00BD32A3" w:rsidP="006062FF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</w:p>
    <w:p w14:paraId="262604C8" w14:textId="4D30496E" w:rsidR="006062FF" w:rsidRPr="00770641" w:rsidRDefault="003B652C" w:rsidP="006062FF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3B652C">
        <w:rPr>
          <w:rFonts w:ascii="Times New Roman" w:hAnsi="Times New Roman" w:cs="Times New Roman"/>
          <w:sz w:val="28"/>
          <w:szCs w:val="28"/>
        </w:rPr>
        <w:t>Nech dron vzlietne a potom pristáva.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B56B7B" w14:paraId="38A034B1" w14:textId="77777777" w:rsidTr="00B56B7B">
        <w:trPr>
          <w:trHeight w:hRule="exact" w:val="397"/>
        </w:trPr>
        <w:tc>
          <w:tcPr>
            <w:tcW w:w="9742" w:type="dxa"/>
            <w:gridSpan w:val="2"/>
          </w:tcPr>
          <w:p w14:paraId="2CF47102" w14:textId="5E79470B" w:rsidR="00B56B7B" w:rsidRDefault="00677FCC" w:rsidP="00815D6B">
            <w:pPr>
              <w:pStyle w:val="Heading3"/>
              <w:rPr>
                <w:noProof/>
              </w:rPr>
            </w:pPr>
            <w:bookmarkStart w:id="0" w:name="_Hlk209958504"/>
            <w:r>
              <w:rPr>
                <w:noProof/>
              </w:rPr>
              <w:t>Skykick evo block coding</w:t>
            </w:r>
            <w:r w:rsidR="00B56B7B">
              <w:rPr>
                <w:noProof/>
              </w:rPr>
              <w:t xml:space="preserve"> :</w:t>
            </w:r>
            <w:r w:rsidR="001F05FD">
              <w:rPr>
                <w:noProof/>
              </w:rPr>
              <w:t xml:space="preserve"> </w:t>
            </w:r>
            <w:hyperlink r:id="rId15" w:history="1">
              <w:r w:rsidR="001F05FD" w:rsidRPr="001F05FD">
                <w:rPr>
                  <w:rStyle w:val="Hyperlink"/>
                  <w:noProof/>
                </w:rPr>
                <w:t>3.2.1</w:t>
              </w:r>
            </w:hyperlink>
          </w:p>
        </w:tc>
      </w:tr>
      <w:tr w:rsidR="00454027" w14:paraId="678CFC5B" w14:textId="77777777" w:rsidTr="00454027">
        <w:trPr>
          <w:trHeight w:hRule="exact" w:val="397"/>
        </w:trPr>
        <w:tc>
          <w:tcPr>
            <w:tcW w:w="4815" w:type="dxa"/>
          </w:tcPr>
          <w:p w14:paraId="1B9BA180" w14:textId="630094AF" w:rsidR="00454027" w:rsidRDefault="003B652C" w:rsidP="00815D6B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54027">
              <w:rPr>
                <w:noProof/>
              </w:rPr>
              <w:t xml:space="preserve">-1 : </w:t>
            </w:r>
            <w:hyperlink r:id="rId16" w:history="1">
              <w:r w:rsidR="00454027" w:rsidRPr="00454027">
                <w:rPr>
                  <w:rStyle w:val="Hyperlink"/>
                  <w:noProof/>
                </w:rPr>
                <w:t>1.</w:t>
              </w:r>
              <w:r w:rsidR="00454027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58B309D4" w14:textId="5D14A9EF" w:rsidR="00454027" w:rsidRDefault="003B652C" w:rsidP="00815D6B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54027">
              <w:rPr>
                <w:noProof/>
              </w:rPr>
              <w:t xml:space="preserve">-2 : </w:t>
            </w:r>
            <w:hyperlink r:id="rId17" w:history="1">
              <w:r w:rsidR="00454027" w:rsidRPr="00454027">
                <w:rPr>
                  <w:rStyle w:val="Hyperlink"/>
                  <w:noProof/>
                </w:rPr>
                <w:t>1.</w:t>
              </w:r>
              <w:r w:rsidR="00454027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bookmarkEnd w:id="0"/>
      <w:tr w:rsidR="00472850" w14:paraId="5FE42C1B" w14:textId="77777777" w:rsidTr="00A47D20">
        <w:trPr>
          <w:trHeight w:hRule="exact" w:val="6791"/>
        </w:trPr>
        <w:tc>
          <w:tcPr>
            <w:tcW w:w="9742" w:type="dxa"/>
            <w:gridSpan w:val="2"/>
          </w:tcPr>
          <w:p w14:paraId="18465F55" w14:textId="77777777" w:rsidR="00472850" w:rsidRPr="006062FF" w:rsidRDefault="00472850" w:rsidP="00815D6B">
            <w:pPr>
              <w:pStyle w:val="Heading3"/>
              <w:rPr>
                <w:lang w:val="hu-HU"/>
              </w:rPr>
            </w:pPr>
          </w:p>
          <w:p w14:paraId="5EC3F90C" w14:textId="72562377" w:rsidR="00472850" w:rsidRPr="006062FF" w:rsidRDefault="00472850" w:rsidP="001F05FD">
            <w:pPr>
              <w:pStyle w:val="Heading3"/>
              <w:ind w:left="360"/>
              <w:rPr>
                <w:lang w:val="hu-HU"/>
              </w:rPr>
            </w:pP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1F3631E7" w14:textId="6D9B76DA" w:rsidR="00472850" w:rsidRPr="006062FF" w:rsidRDefault="00472850" w:rsidP="00363715">
            <w:pPr>
              <w:rPr>
                <w:lang w:val="hu-HU"/>
              </w:rPr>
            </w:pPr>
            <w:r w:rsidRPr="001F05FD">
              <w:rPr>
                <w:noProof/>
                <w:lang w:val="hu-HU"/>
              </w:rPr>
              <w:drawing>
                <wp:anchor distT="0" distB="0" distL="114300" distR="114300" simplePos="0" relativeHeight="251807744" behindDoc="1" locked="0" layoutInCell="1" allowOverlap="1" wp14:anchorId="25347BE4" wp14:editId="6C2A1B48">
                  <wp:simplePos x="0" y="0"/>
                  <wp:positionH relativeFrom="column">
                    <wp:posOffset>1222604</wp:posOffset>
                  </wp:positionH>
                  <wp:positionV relativeFrom="paragraph">
                    <wp:posOffset>19685</wp:posOffset>
                  </wp:positionV>
                  <wp:extent cx="3586480" cy="3282315"/>
                  <wp:effectExtent l="0" t="0" r="0" b="0"/>
                  <wp:wrapTight wrapText="bothSides">
                    <wp:wrapPolygon edited="0">
                      <wp:start x="0" y="0"/>
                      <wp:lineTo x="0" y="21437"/>
                      <wp:lineTo x="21455" y="21437"/>
                      <wp:lineTo x="21455" y="0"/>
                      <wp:lineTo x="0" y="0"/>
                    </wp:wrapPolygon>
                  </wp:wrapTight>
                  <wp:docPr id="41253216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3216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480" cy="328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253E03" w14:textId="77777777" w:rsidR="00472850" w:rsidRDefault="00472850" w:rsidP="00363715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8C8E3CA" w14:textId="77777777" w:rsidR="00472850" w:rsidRPr="008754B3" w:rsidRDefault="00472850" w:rsidP="008754B3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DD78908" w14:textId="77777777" w:rsidR="00472850" w:rsidRDefault="00472850" w:rsidP="001F05FD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00B0F125" w14:textId="77777777" w:rsidR="00472850" w:rsidRDefault="00472850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F1FC806" w14:textId="77777777" w:rsidR="00472850" w:rsidRPr="008754B3" w:rsidRDefault="00472850" w:rsidP="008754B3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1494EC5" w14:textId="77777777" w:rsidR="00472850" w:rsidRDefault="00472850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45FB093" w14:textId="77777777" w:rsidR="00472850" w:rsidRDefault="00472850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605C0CC" w14:textId="77777777" w:rsidR="00472850" w:rsidRDefault="00472850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21ACF04" w14:textId="079D86A3" w:rsidR="00472850" w:rsidRDefault="00472850" w:rsidP="00815D6B">
            <w:pPr>
              <w:pStyle w:val="Heading3"/>
              <w:rPr>
                <w:lang w:val="hu-HU"/>
              </w:rPr>
            </w:pPr>
          </w:p>
          <w:p w14:paraId="29848686" w14:textId="029442BB" w:rsidR="00472850" w:rsidRDefault="00472850" w:rsidP="00363715">
            <w:pPr>
              <w:rPr>
                <w:lang w:val="hu-HU"/>
              </w:rPr>
            </w:pPr>
          </w:p>
          <w:p w14:paraId="5C2993C0" w14:textId="1229D776" w:rsidR="00472850" w:rsidRDefault="00472850" w:rsidP="00363715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B8B12DA" w14:textId="61F4AA6D" w:rsidR="00472850" w:rsidRPr="000C5E22" w:rsidRDefault="00472850" w:rsidP="00363715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2161B1F" w14:textId="28F616DC" w:rsidR="00472850" w:rsidRDefault="00472850" w:rsidP="00363715">
            <w:pPr>
              <w:rPr>
                <w:lang w:val="hu-HU"/>
              </w:rPr>
            </w:pPr>
          </w:p>
          <w:p w14:paraId="651B3D17" w14:textId="77777777" w:rsidR="00472850" w:rsidRPr="006062FF" w:rsidRDefault="00472850" w:rsidP="00363715">
            <w:pPr>
              <w:rPr>
                <w:lang w:val="hu-HU"/>
              </w:rPr>
            </w:pPr>
          </w:p>
          <w:p w14:paraId="61038A79" w14:textId="77777777" w:rsidR="00472850" w:rsidRDefault="00472850" w:rsidP="00363715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6062FF" w14:paraId="07AC8F2B" w14:textId="77777777" w:rsidTr="008B30A4">
        <w:trPr>
          <w:trHeight w:hRule="exact" w:val="4989"/>
        </w:trPr>
        <w:tc>
          <w:tcPr>
            <w:tcW w:w="9742" w:type="dxa"/>
            <w:gridSpan w:val="2"/>
          </w:tcPr>
          <w:p w14:paraId="4F7CF414" w14:textId="46E15A75" w:rsidR="006062FF" w:rsidRPr="001F05FD" w:rsidRDefault="006062FF" w:rsidP="001F05FD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01FD0751" w14:textId="77777777" w:rsidR="006062FF" w:rsidRDefault="006062FF" w:rsidP="006062FF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68679A46" w14:textId="5013C40C" w:rsidR="001F05FD" w:rsidRPr="00CB146C" w:rsidRDefault="00BD32A3" w:rsidP="001F05FD">
      <w:pPr>
        <w:pStyle w:val="Heading1"/>
        <w:numPr>
          <w:ilvl w:val="0"/>
          <w:numId w:val="19"/>
        </w:numPr>
        <w:ind w:left="284" w:hanging="284"/>
      </w:pPr>
      <w:bookmarkStart w:id="1" w:name="_Toc102488354"/>
      <w:bookmarkStart w:id="2" w:name="_Toc102491187"/>
      <w:r>
        <w:rPr>
          <w:sz w:val="28"/>
          <w:szCs w:val="28"/>
        </w:rPr>
        <w:lastRenderedPageBreak/>
        <w:t>Úloha</w:t>
      </w:r>
      <w:r w:rsidR="001F05FD" w:rsidRPr="001F05FD">
        <w:rPr>
          <w:sz w:val="28"/>
          <w:szCs w:val="28"/>
        </w:rPr>
        <w:t xml:space="preserve"> </w:t>
      </w:r>
    </w:p>
    <w:p w14:paraId="69965029" w14:textId="70CE7AD1" w:rsidR="001F05FD" w:rsidRPr="00770641" w:rsidRDefault="002C3EE8" w:rsidP="001F05FD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2C3EE8">
        <w:rPr>
          <w:rFonts w:ascii="Times New Roman" w:hAnsi="Times New Roman" w:cs="Times New Roman"/>
          <w:sz w:val="28"/>
          <w:szCs w:val="28"/>
        </w:rPr>
        <w:t>Dron opíše písmeno T!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1F05FD" w14:paraId="55B512FD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468E21D7" w14:textId="6DBEF3BE" w:rsidR="001F05FD" w:rsidRDefault="001F05FD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</w:t>
            </w:r>
            <w:r w:rsidR="004F7EE9">
              <w:rPr>
                <w:noProof/>
              </w:rPr>
              <w:t xml:space="preserve"> </w:t>
            </w:r>
            <w:hyperlink r:id="rId19" w:history="1">
              <w:r w:rsidR="004F7EE9" w:rsidRPr="004F7EE9">
                <w:rPr>
                  <w:rStyle w:val="Hyperlink"/>
                  <w:noProof/>
                </w:rPr>
                <w:t>3.2.2</w:t>
              </w:r>
            </w:hyperlink>
          </w:p>
        </w:tc>
      </w:tr>
      <w:tr w:rsidR="001F05FD" w14:paraId="51F28146" w14:textId="77777777" w:rsidTr="00D37904">
        <w:trPr>
          <w:trHeight w:hRule="exact" w:val="397"/>
        </w:trPr>
        <w:tc>
          <w:tcPr>
            <w:tcW w:w="4815" w:type="dxa"/>
          </w:tcPr>
          <w:p w14:paraId="1EA6649B" w14:textId="3D8218F0" w:rsidR="001F05FD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1F05FD">
              <w:rPr>
                <w:noProof/>
              </w:rPr>
              <w:t xml:space="preserve">-1 : </w:t>
            </w:r>
            <w:hyperlink r:id="rId20" w:history="1">
              <w:r w:rsidR="001F05FD" w:rsidRPr="00454027">
                <w:rPr>
                  <w:rStyle w:val="Hyperlink"/>
                  <w:noProof/>
                </w:rPr>
                <w:t>1.</w:t>
              </w:r>
              <w:r w:rsidR="001F05FD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706E48FA" w14:textId="795C26D5" w:rsidR="001F05FD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1F05FD">
              <w:rPr>
                <w:noProof/>
              </w:rPr>
              <w:t xml:space="preserve">-2 : </w:t>
            </w:r>
            <w:hyperlink r:id="rId21" w:history="1">
              <w:r w:rsidR="001F05FD" w:rsidRPr="00454027">
                <w:rPr>
                  <w:rStyle w:val="Hyperlink"/>
                  <w:noProof/>
                </w:rPr>
                <w:t>1.</w:t>
              </w:r>
              <w:r w:rsidR="001F05FD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0E925F6A" w14:textId="77777777" w:rsidTr="003E6AB0">
        <w:trPr>
          <w:trHeight w:hRule="exact" w:val="6791"/>
        </w:trPr>
        <w:tc>
          <w:tcPr>
            <w:tcW w:w="9742" w:type="dxa"/>
            <w:gridSpan w:val="2"/>
          </w:tcPr>
          <w:p w14:paraId="23EE540F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091B9952" w14:textId="2A62E0A9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02D5986A" w14:textId="2E518C09" w:rsidR="00472850" w:rsidRPr="006062FF" w:rsidRDefault="00472850" w:rsidP="00D37904">
            <w:pPr>
              <w:rPr>
                <w:lang w:val="hu-HU"/>
              </w:rPr>
            </w:pPr>
            <w:r w:rsidRPr="004F7EE9">
              <w:rPr>
                <w:noProof/>
                <w:lang w:val="hu-HU"/>
              </w:rPr>
              <w:drawing>
                <wp:anchor distT="0" distB="0" distL="114300" distR="114300" simplePos="0" relativeHeight="251830272" behindDoc="1" locked="0" layoutInCell="1" allowOverlap="1" wp14:anchorId="46CCB8CF" wp14:editId="1EFFE91B">
                  <wp:simplePos x="0" y="0"/>
                  <wp:positionH relativeFrom="column">
                    <wp:posOffset>1702716</wp:posOffset>
                  </wp:positionH>
                  <wp:positionV relativeFrom="paragraph">
                    <wp:posOffset>109939</wp:posOffset>
                  </wp:positionV>
                  <wp:extent cx="2513330" cy="3261360"/>
                  <wp:effectExtent l="0" t="0" r="1270" b="0"/>
                  <wp:wrapTight wrapText="bothSides">
                    <wp:wrapPolygon edited="0">
                      <wp:start x="0" y="0"/>
                      <wp:lineTo x="0" y="21449"/>
                      <wp:lineTo x="21447" y="21449"/>
                      <wp:lineTo x="21447" y="0"/>
                      <wp:lineTo x="0" y="0"/>
                    </wp:wrapPolygon>
                  </wp:wrapTight>
                  <wp:docPr id="24650609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06096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330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44C1C5" w14:textId="4AAD693B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3CA834E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B1BFE90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4C0188C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1E8B8B7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8034BC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17FD31D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FD2B8A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93297F9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64FCEF57" w14:textId="77777777" w:rsidR="00472850" w:rsidRDefault="00472850" w:rsidP="00D37904">
            <w:pPr>
              <w:rPr>
                <w:lang w:val="hu-HU"/>
              </w:rPr>
            </w:pPr>
          </w:p>
          <w:p w14:paraId="5676CC2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6839F95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28DEAAD" w14:textId="77777777" w:rsidR="00472850" w:rsidRDefault="00472850" w:rsidP="00D37904">
            <w:pPr>
              <w:rPr>
                <w:lang w:val="hu-HU"/>
              </w:rPr>
            </w:pPr>
          </w:p>
          <w:p w14:paraId="3970B6A1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341B18C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1F05FD" w14:paraId="16BC3676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2063262C" w14:textId="77777777" w:rsidR="001F05FD" w:rsidRPr="001F05FD" w:rsidRDefault="001F05FD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4D82037D" w14:textId="77777777" w:rsidR="001F05FD" w:rsidRDefault="001F05FD" w:rsidP="001F05FD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7DF33434" w14:textId="3818FEF9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7626A7AC" w14:textId="04CAFE45" w:rsidR="004F7EE9" w:rsidRPr="00770641" w:rsidRDefault="001A5305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1A5305">
        <w:rPr>
          <w:rFonts w:ascii="Times New Roman" w:hAnsi="Times New Roman" w:cs="Times New Roman"/>
          <w:sz w:val="28"/>
          <w:szCs w:val="28"/>
        </w:rPr>
        <w:t>Dron opíše štvorec bez otočenia.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1F25CB9F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43FB6A32" w14:textId="560397A5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</w:t>
            </w:r>
            <w:hyperlink r:id="rId23" w:history="1">
              <w:r w:rsidRPr="00C11EFC">
                <w:rPr>
                  <w:rStyle w:val="Hyperlink"/>
                  <w:noProof/>
                </w:rPr>
                <w:t xml:space="preserve"> </w:t>
              </w:r>
              <w:r w:rsidR="00C11EFC" w:rsidRPr="00C11EFC">
                <w:rPr>
                  <w:rStyle w:val="Hyperlink"/>
                  <w:noProof/>
                </w:rPr>
                <w:t>3.2.3</w:t>
              </w:r>
            </w:hyperlink>
          </w:p>
        </w:tc>
      </w:tr>
      <w:tr w:rsidR="004F7EE9" w14:paraId="45D21EB0" w14:textId="77777777" w:rsidTr="00D37904">
        <w:trPr>
          <w:trHeight w:hRule="exact" w:val="397"/>
        </w:trPr>
        <w:tc>
          <w:tcPr>
            <w:tcW w:w="4815" w:type="dxa"/>
          </w:tcPr>
          <w:p w14:paraId="080142DF" w14:textId="50B89B22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24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336F09A7" w14:textId="6D1C0CFE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25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36858307" w14:textId="77777777" w:rsidTr="00E36BB4">
        <w:trPr>
          <w:trHeight w:hRule="exact" w:val="6791"/>
        </w:trPr>
        <w:tc>
          <w:tcPr>
            <w:tcW w:w="9742" w:type="dxa"/>
            <w:gridSpan w:val="2"/>
          </w:tcPr>
          <w:p w14:paraId="60BD91DD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6391AABE" w14:textId="16BC8FDD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66502498" w14:textId="5AE7CBBA" w:rsidR="00472850" w:rsidRPr="006062FF" w:rsidRDefault="00472850" w:rsidP="00D37904">
            <w:pPr>
              <w:rPr>
                <w:lang w:val="hu-HU"/>
              </w:rPr>
            </w:pPr>
            <w:r w:rsidRPr="00C11EFC">
              <w:rPr>
                <w:noProof/>
                <w:lang w:val="hu-HU"/>
              </w:rPr>
              <w:drawing>
                <wp:anchor distT="0" distB="0" distL="114300" distR="114300" simplePos="0" relativeHeight="251809792" behindDoc="1" locked="0" layoutInCell="1" allowOverlap="1" wp14:anchorId="279ED6BA" wp14:editId="51FC2843">
                  <wp:simplePos x="0" y="0"/>
                  <wp:positionH relativeFrom="column">
                    <wp:posOffset>1339569</wp:posOffset>
                  </wp:positionH>
                  <wp:positionV relativeFrom="paragraph">
                    <wp:posOffset>5122</wp:posOffset>
                  </wp:positionV>
                  <wp:extent cx="2920365" cy="3637280"/>
                  <wp:effectExtent l="0" t="0" r="0" b="1270"/>
                  <wp:wrapTight wrapText="bothSides">
                    <wp:wrapPolygon edited="0">
                      <wp:start x="0" y="0"/>
                      <wp:lineTo x="0" y="21494"/>
                      <wp:lineTo x="21417" y="21494"/>
                      <wp:lineTo x="21417" y="0"/>
                      <wp:lineTo x="0" y="0"/>
                    </wp:wrapPolygon>
                  </wp:wrapTight>
                  <wp:docPr id="41143842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38429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63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B98D8CD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1C1F46F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8CB1680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122AED9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3EA73F5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46F424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B4DF06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80BDCF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6F6539C" w14:textId="17E58FD9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02F25839" w14:textId="77777777" w:rsidR="00472850" w:rsidRDefault="00472850" w:rsidP="00D37904">
            <w:pPr>
              <w:rPr>
                <w:lang w:val="hu-HU"/>
              </w:rPr>
            </w:pPr>
          </w:p>
          <w:p w14:paraId="262F404D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7DC28949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B19B905" w14:textId="77777777" w:rsidR="00472850" w:rsidRDefault="00472850" w:rsidP="00D37904">
            <w:pPr>
              <w:rPr>
                <w:lang w:val="hu-HU"/>
              </w:rPr>
            </w:pPr>
          </w:p>
          <w:p w14:paraId="14DBC644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4E51E33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1A8F6487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3B006E2C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0A106105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77348775" w14:textId="05888416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353D950E" w14:textId="51E6C082" w:rsidR="004F7EE9" w:rsidRPr="00770641" w:rsidRDefault="005B094B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5B094B">
        <w:rPr>
          <w:rFonts w:ascii="Times New Roman" w:hAnsi="Times New Roman" w:cs="Times New Roman"/>
          <w:sz w:val="28"/>
          <w:szCs w:val="28"/>
        </w:rPr>
        <w:t>Dron opíše písmeno H!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173B78E4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168C162D" w14:textId="5926D2B1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27" w:history="1">
              <w:r w:rsidR="00C11EFC" w:rsidRPr="00C11EFC">
                <w:rPr>
                  <w:rStyle w:val="Hyperlink"/>
                  <w:noProof/>
                </w:rPr>
                <w:t>3.2.4</w:t>
              </w:r>
            </w:hyperlink>
          </w:p>
        </w:tc>
      </w:tr>
      <w:tr w:rsidR="004F7EE9" w14:paraId="57AE2B41" w14:textId="77777777" w:rsidTr="00D37904">
        <w:trPr>
          <w:trHeight w:hRule="exact" w:val="397"/>
        </w:trPr>
        <w:tc>
          <w:tcPr>
            <w:tcW w:w="4815" w:type="dxa"/>
          </w:tcPr>
          <w:p w14:paraId="5F9993AD" w14:textId="63ED81A6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28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21C32D50" w14:textId="23589BB8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29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13939ED9" w14:textId="77777777" w:rsidTr="00EE66BE">
        <w:trPr>
          <w:trHeight w:hRule="exact" w:val="6791"/>
        </w:trPr>
        <w:tc>
          <w:tcPr>
            <w:tcW w:w="9742" w:type="dxa"/>
            <w:gridSpan w:val="2"/>
          </w:tcPr>
          <w:p w14:paraId="4673B9D8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60AD643D" w14:textId="6E060258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C11EFC">
              <w:rPr>
                <w:noProof/>
                <w:lang w:val="hu-HU"/>
              </w:rPr>
              <w:drawing>
                <wp:anchor distT="0" distB="0" distL="114300" distR="114300" simplePos="0" relativeHeight="251829248" behindDoc="1" locked="0" layoutInCell="1" allowOverlap="1" wp14:anchorId="4D71BF79" wp14:editId="44A4E245">
                  <wp:simplePos x="0" y="0"/>
                  <wp:positionH relativeFrom="column">
                    <wp:posOffset>1582795</wp:posOffset>
                  </wp:positionH>
                  <wp:positionV relativeFrom="paragraph">
                    <wp:posOffset>237626</wp:posOffset>
                  </wp:positionV>
                  <wp:extent cx="2385060" cy="3916045"/>
                  <wp:effectExtent l="0" t="0" r="0" b="8255"/>
                  <wp:wrapTight wrapText="bothSides">
                    <wp:wrapPolygon edited="0">
                      <wp:start x="0" y="0"/>
                      <wp:lineTo x="0" y="21540"/>
                      <wp:lineTo x="21393" y="21540"/>
                      <wp:lineTo x="21393" y="0"/>
                      <wp:lineTo x="0" y="0"/>
                    </wp:wrapPolygon>
                  </wp:wrapTight>
                  <wp:docPr id="60464788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647882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391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76EB7104" w14:textId="13539921" w:rsidR="00472850" w:rsidRPr="006062FF" w:rsidRDefault="00472850" w:rsidP="00D37904">
            <w:pPr>
              <w:rPr>
                <w:lang w:val="hu-HU"/>
              </w:rPr>
            </w:pPr>
          </w:p>
          <w:p w14:paraId="415BA62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4012D9B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3F898B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5C8C8B9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6D4D217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D8C7DD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1C497DF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E02F5B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F854E2D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1814EFFD" w14:textId="77777777" w:rsidR="00472850" w:rsidRDefault="00472850" w:rsidP="00D37904">
            <w:pPr>
              <w:rPr>
                <w:lang w:val="hu-HU"/>
              </w:rPr>
            </w:pPr>
          </w:p>
          <w:p w14:paraId="76477601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E86EDF0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962E77C" w14:textId="77777777" w:rsidR="00472850" w:rsidRDefault="00472850" w:rsidP="00D37904">
            <w:pPr>
              <w:rPr>
                <w:lang w:val="hu-HU"/>
              </w:rPr>
            </w:pPr>
          </w:p>
          <w:p w14:paraId="3257249D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5424671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6BF8DEAA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214194DE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45830DAD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5DFC6AB3" w14:textId="77FB7A11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379645F2" w14:textId="3DCE9921" w:rsidR="004F7EE9" w:rsidRPr="00770641" w:rsidRDefault="005B094B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5B094B">
        <w:rPr>
          <w:rFonts w:ascii="Times New Roman" w:hAnsi="Times New Roman" w:cs="Times New Roman"/>
          <w:sz w:val="28"/>
          <w:szCs w:val="28"/>
        </w:rPr>
        <w:t>Dron opíše schodisko bez použitia cyklu!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55B2A580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1B06247E" w14:textId="54DB3463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31" w:history="1">
              <w:r w:rsidR="00F359E3" w:rsidRPr="00F359E3">
                <w:rPr>
                  <w:rStyle w:val="Hyperlink"/>
                  <w:noProof/>
                </w:rPr>
                <w:t>3.2.5</w:t>
              </w:r>
            </w:hyperlink>
          </w:p>
        </w:tc>
      </w:tr>
      <w:tr w:rsidR="004F7EE9" w14:paraId="71BCDFB6" w14:textId="77777777" w:rsidTr="00D37904">
        <w:trPr>
          <w:trHeight w:hRule="exact" w:val="397"/>
        </w:trPr>
        <w:tc>
          <w:tcPr>
            <w:tcW w:w="4815" w:type="dxa"/>
          </w:tcPr>
          <w:p w14:paraId="41841463" w14:textId="47D96604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32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030F0198" w14:textId="70B01B90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33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42A393DE" w14:textId="77777777" w:rsidTr="009B0DBB">
        <w:trPr>
          <w:trHeight w:hRule="exact" w:val="6791"/>
        </w:trPr>
        <w:tc>
          <w:tcPr>
            <w:tcW w:w="9742" w:type="dxa"/>
            <w:gridSpan w:val="2"/>
          </w:tcPr>
          <w:p w14:paraId="63E56F03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73E0C3AB" w14:textId="77777777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10BF6173" w14:textId="12540A74" w:rsidR="00472850" w:rsidRPr="006062FF" w:rsidRDefault="00472850" w:rsidP="00D37904">
            <w:pPr>
              <w:rPr>
                <w:lang w:val="hu-HU"/>
              </w:rPr>
            </w:pPr>
          </w:p>
          <w:p w14:paraId="190A22AA" w14:textId="3D21BDD6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 w:rsidRPr="00F359E3">
              <w:rPr>
                <w:noProof/>
                <w:lang w:val="hu-HU"/>
              </w:rPr>
              <w:drawing>
                <wp:anchor distT="0" distB="0" distL="114300" distR="114300" simplePos="0" relativeHeight="251811840" behindDoc="1" locked="0" layoutInCell="1" allowOverlap="1" wp14:anchorId="2256097F" wp14:editId="0F93B2DB">
                  <wp:simplePos x="0" y="0"/>
                  <wp:positionH relativeFrom="column">
                    <wp:posOffset>1822450</wp:posOffset>
                  </wp:positionH>
                  <wp:positionV relativeFrom="paragraph">
                    <wp:posOffset>20955</wp:posOffset>
                  </wp:positionV>
                  <wp:extent cx="2399030" cy="3191510"/>
                  <wp:effectExtent l="0" t="0" r="1270" b="8890"/>
                  <wp:wrapTight wrapText="bothSides">
                    <wp:wrapPolygon edited="0">
                      <wp:start x="0" y="0"/>
                      <wp:lineTo x="0" y="21531"/>
                      <wp:lineTo x="21440" y="21531"/>
                      <wp:lineTo x="21440" y="0"/>
                      <wp:lineTo x="0" y="0"/>
                    </wp:wrapPolygon>
                  </wp:wrapTight>
                  <wp:docPr id="177978180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81800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30" cy="319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E09BD7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C756E8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255DC6EB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9A4E789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653352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12B16D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D17679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7AEA541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22066889" w14:textId="77777777" w:rsidR="00472850" w:rsidRDefault="00472850" w:rsidP="00D37904">
            <w:pPr>
              <w:rPr>
                <w:lang w:val="hu-HU"/>
              </w:rPr>
            </w:pPr>
          </w:p>
          <w:p w14:paraId="6AE512E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71131E87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5870F91" w14:textId="77777777" w:rsidR="00472850" w:rsidRDefault="00472850" w:rsidP="00D37904">
            <w:pPr>
              <w:rPr>
                <w:lang w:val="hu-HU"/>
              </w:rPr>
            </w:pPr>
          </w:p>
          <w:p w14:paraId="296CDE28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50936C0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180D29C8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186C9141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4C0895DA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2C8C882A" w14:textId="660225E8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265087A1" w14:textId="70BFCEAD" w:rsidR="004F7EE9" w:rsidRPr="00770641" w:rsidRDefault="00DC56CE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DC56CE">
        <w:rPr>
          <w:rFonts w:ascii="Times New Roman" w:hAnsi="Times New Roman" w:cs="Times New Roman"/>
          <w:sz w:val="28"/>
          <w:szCs w:val="28"/>
        </w:rPr>
        <w:t>Dron sa otočí dopredu o 180 stupňov, letí dopredu, otočí sa a potom pristáva!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33D1987C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7A6FF331" w14:textId="2A526057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35" w:history="1">
              <w:r w:rsidR="00921CE3" w:rsidRPr="00921CE3">
                <w:rPr>
                  <w:rStyle w:val="Hyperlink"/>
                  <w:noProof/>
                </w:rPr>
                <w:t>3.2.6</w:t>
              </w:r>
            </w:hyperlink>
          </w:p>
        </w:tc>
      </w:tr>
      <w:tr w:rsidR="004F7EE9" w14:paraId="1861DCFB" w14:textId="77777777" w:rsidTr="00D37904">
        <w:trPr>
          <w:trHeight w:hRule="exact" w:val="397"/>
        </w:trPr>
        <w:tc>
          <w:tcPr>
            <w:tcW w:w="4815" w:type="dxa"/>
          </w:tcPr>
          <w:p w14:paraId="0AD3A64A" w14:textId="3BCB517A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36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749F252B" w14:textId="0FCCD5DB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37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48AB51A8" w14:textId="77777777" w:rsidTr="004067A6">
        <w:trPr>
          <w:trHeight w:hRule="exact" w:val="6791"/>
        </w:trPr>
        <w:tc>
          <w:tcPr>
            <w:tcW w:w="9742" w:type="dxa"/>
            <w:gridSpan w:val="2"/>
          </w:tcPr>
          <w:p w14:paraId="168EC7B0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7E8F75DD" w14:textId="37BE6F08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921CE3">
              <w:rPr>
                <w:noProof/>
                <w:sz w:val="32"/>
                <w:lang w:val="hu-HU"/>
              </w:rPr>
              <w:drawing>
                <wp:anchor distT="0" distB="0" distL="114300" distR="114300" simplePos="0" relativeHeight="251828224" behindDoc="1" locked="0" layoutInCell="1" allowOverlap="1" wp14:anchorId="44EEEF03" wp14:editId="34AB5804">
                  <wp:simplePos x="0" y="0"/>
                  <wp:positionH relativeFrom="column">
                    <wp:posOffset>1118548</wp:posOffset>
                  </wp:positionH>
                  <wp:positionV relativeFrom="paragraph">
                    <wp:posOffset>207729</wp:posOffset>
                  </wp:positionV>
                  <wp:extent cx="3117954" cy="3698474"/>
                  <wp:effectExtent l="0" t="0" r="6350" b="0"/>
                  <wp:wrapTight wrapText="bothSides">
                    <wp:wrapPolygon edited="0">
                      <wp:start x="0" y="0"/>
                      <wp:lineTo x="0" y="21474"/>
                      <wp:lineTo x="21512" y="21474"/>
                      <wp:lineTo x="21512" y="0"/>
                      <wp:lineTo x="0" y="0"/>
                    </wp:wrapPolygon>
                  </wp:wrapTight>
                  <wp:docPr id="164672411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24113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954" cy="369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60A991B3" w14:textId="6CD7D83F" w:rsidR="00472850" w:rsidRPr="006062FF" w:rsidRDefault="00472850" w:rsidP="00D37904">
            <w:pPr>
              <w:rPr>
                <w:lang w:val="hu-HU"/>
              </w:rPr>
            </w:pPr>
          </w:p>
          <w:p w14:paraId="644767F3" w14:textId="1D7B4B45" w:rsidR="00472850" w:rsidRPr="00921CE3" w:rsidRDefault="00472850" w:rsidP="00921CE3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26BD302" w14:textId="24E9C885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D8AC5A0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6FCC530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C9B2851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766520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B652BD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34F760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31AFBA6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5D34C866" w14:textId="77777777" w:rsidR="00472850" w:rsidRDefault="00472850" w:rsidP="00D37904">
            <w:pPr>
              <w:rPr>
                <w:lang w:val="hu-HU"/>
              </w:rPr>
            </w:pPr>
          </w:p>
          <w:p w14:paraId="4CF8DAA1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1E829B5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294C8B7" w14:textId="77777777" w:rsidR="00472850" w:rsidRDefault="00472850" w:rsidP="00D37904">
            <w:pPr>
              <w:rPr>
                <w:lang w:val="hu-HU"/>
              </w:rPr>
            </w:pPr>
          </w:p>
          <w:p w14:paraId="60E4E4A8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4824D92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17D5854B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6F68857A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75675E57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54B3C4D7" w14:textId="73D90B0D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0F933F47" w14:textId="58B60CBD" w:rsidR="004F7EE9" w:rsidRPr="00770641" w:rsidRDefault="007C7909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7C7909">
        <w:rPr>
          <w:rFonts w:ascii="Times New Roman" w:hAnsi="Times New Roman" w:cs="Times New Roman"/>
          <w:sz w:val="28"/>
          <w:szCs w:val="28"/>
        </w:rPr>
        <w:t>Dron opíše písmeno T s otočeniami!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5E2D519C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1EEF5219" w14:textId="6964D4DA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</w:t>
            </w:r>
            <w:hyperlink r:id="rId39" w:history="1">
              <w:r w:rsidRPr="00004849">
                <w:rPr>
                  <w:rStyle w:val="Hyperlink"/>
                  <w:noProof/>
                </w:rPr>
                <w:t xml:space="preserve"> </w:t>
              </w:r>
              <w:r w:rsidR="00004849" w:rsidRPr="00004849">
                <w:rPr>
                  <w:rStyle w:val="Hyperlink"/>
                  <w:noProof/>
                </w:rPr>
                <w:t>3.2.7</w:t>
              </w:r>
            </w:hyperlink>
          </w:p>
        </w:tc>
      </w:tr>
      <w:tr w:rsidR="004F7EE9" w14:paraId="41002B5F" w14:textId="77777777" w:rsidTr="00D37904">
        <w:trPr>
          <w:trHeight w:hRule="exact" w:val="397"/>
        </w:trPr>
        <w:tc>
          <w:tcPr>
            <w:tcW w:w="4815" w:type="dxa"/>
          </w:tcPr>
          <w:p w14:paraId="0BA0C749" w14:textId="49866324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40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3209E76E" w14:textId="754BC248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41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0FAF02F6" w14:textId="77777777" w:rsidTr="000A1EB3">
        <w:trPr>
          <w:trHeight w:hRule="exact" w:val="6791"/>
        </w:trPr>
        <w:tc>
          <w:tcPr>
            <w:tcW w:w="9742" w:type="dxa"/>
            <w:gridSpan w:val="2"/>
          </w:tcPr>
          <w:p w14:paraId="71CCD32A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59CDF11C" w14:textId="77777777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>
              <w:rPr>
                <w:noProof/>
                <w:sz w:val="32"/>
                <w:lang w:val="hu-HU"/>
              </w:rPr>
              <w:drawing>
                <wp:anchor distT="0" distB="0" distL="114300" distR="114300" simplePos="0" relativeHeight="251813888" behindDoc="1" locked="0" layoutInCell="1" allowOverlap="1" wp14:anchorId="1FD75B62" wp14:editId="70C6B54E">
                  <wp:simplePos x="0" y="0"/>
                  <wp:positionH relativeFrom="column">
                    <wp:posOffset>1551087</wp:posOffset>
                  </wp:positionH>
                  <wp:positionV relativeFrom="paragraph">
                    <wp:posOffset>346845</wp:posOffset>
                  </wp:positionV>
                  <wp:extent cx="2247900" cy="3594100"/>
                  <wp:effectExtent l="0" t="0" r="0" b="6350"/>
                  <wp:wrapTight wrapText="bothSides">
                    <wp:wrapPolygon edited="0">
                      <wp:start x="0" y="0"/>
                      <wp:lineTo x="0" y="21524"/>
                      <wp:lineTo x="21417" y="21524"/>
                      <wp:lineTo x="21417" y="0"/>
                      <wp:lineTo x="0" y="0"/>
                    </wp:wrapPolygon>
                  </wp:wrapTight>
                  <wp:docPr id="1468680658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359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4CA7ACF1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57A2775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EC9EE26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3C1E697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70B8374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62E55F8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AA4F29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4FA9EF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DB107A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6D24381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3B74742B" w14:textId="77777777" w:rsidR="00472850" w:rsidRDefault="00472850" w:rsidP="00D37904">
            <w:pPr>
              <w:rPr>
                <w:lang w:val="hu-HU"/>
              </w:rPr>
            </w:pPr>
          </w:p>
          <w:p w14:paraId="7D997A5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3F6A0CA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78328BF" w14:textId="77777777" w:rsidR="00472850" w:rsidRDefault="00472850" w:rsidP="00D37904">
            <w:pPr>
              <w:rPr>
                <w:lang w:val="hu-HU"/>
              </w:rPr>
            </w:pPr>
          </w:p>
          <w:p w14:paraId="6DBEE62D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4F912E6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5C795ABB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48115868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369AA6AE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2F722D0A" w14:textId="5B03EDBB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4A36B34C" w14:textId="7CA08DF3" w:rsidR="004F7EE9" w:rsidRPr="00770641" w:rsidRDefault="00C43E46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C43E46">
        <w:rPr>
          <w:rFonts w:ascii="Times New Roman" w:hAnsi="Times New Roman" w:cs="Times New Roman"/>
          <w:sz w:val="28"/>
          <w:szCs w:val="28"/>
        </w:rPr>
        <w:t>Dron opíše štvorec s otočeniami!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3ED78FAD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2F893C35" w14:textId="546C6D38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43" w:history="1">
              <w:r w:rsidR="00004849" w:rsidRPr="00004849">
                <w:rPr>
                  <w:rStyle w:val="Hyperlink"/>
                  <w:noProof/>
                </w:rPr>
                <w:t>3.2.8</w:t>
              </w:r>
            </w:hyperlink>
          </w:p>
        </w:tc>
      </w:tr>
      <w:tr w:rsidR="004F7EE9" w14:paraId="60B2EB25" w14:textId="77777777" w:rsidTr="00D37904">
        <w:trPr>
          <w:trHeight w:hRule="exact" w:val="397"/>
        </w:trPr>
        <w:tc>
          <w:tcPr>
            <w:tcW w:w="4815" w:type="dxa"/>
          </w:tcPr>
          <w:p w14:paraId="6EAFB231" w14:textId="3CCFAD6E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44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6553F38A" w14:textId="75FF6BB5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45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3C230740" w14:textId="77777777" w:rsidTr="00444406">
        <w:trPr>
          <w:trHeight w:hRule="exact" w:val="6791"/>
        </w:trPr>
        <w:tc>
          <w:tcPr>
            <w:tcW w:w="9742" w:type="dxa"/>
            <w:gridSpan w:val="2"/>
          </w:tcPr>
          <w:p w14:paraId="67737396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53263016" w14:textId="59BB861A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004849">
              <w:rPr>
                <w:noProof/>
                <w:lang w:val="hu-HU"/>
              </w:rPr>
              <w:drawing>
                <wp:anchor distT="0" distB="0" distL="114300" distR="114300" simplePos="0" relativeHeight="251815936" behindDoc="1" locked="0" layoutInCell="1" allowOverlap="1" wp14:anchorId="7A6E3BCD" wp14:editId="7AC2CC15">
                  <wp:simplePos x="0" y="0"/>
                  <wp:positionH relativeFrom="column">
                    <wp:posOffset>1583690</wp:posOffset>
                  </wp:positionH>
                  <wp:positionV relativeFrom="paragraph">
                    <wp:posOffset>375285</wp:posOffset>
                  </wp:positionV>
                  <wp:extent cx="2332355" cy="3550920"/>
                  <wp:effectExtent l="0" t="0" r="0" b="0"/>
                  <wp:wrapTight wrapText="bothSides">
                    <wp:wrapPolygon edited="0">
                      <wp:start x="0" y="0"/>
                      <wp:lineTo x="0" y="21438"/>
                      <wp:lineTo x="21347" y="21438"/>
                      <wp:lineTo x="21347" y="0"/>
                      <wp:lineTo x="0" y="0"/>
                    </wp:wrapPolygon>
                  </wp:wrapTight>
                  <wp:docPr id="151504276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42765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355" cy="355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7B0F99B9" w14:textId="2C307314" w:rsidR="00472850" w:rsidRPr="006062FF" w:rsidRDefault="00472850" w:rsidP="00D37904">
            <w:pPr>
              <w:rPr>
                <w:lang w:val="hu-HU"/>
              </w:rPr>
            </w:pPr>
          </w:p>
          <w:p w14:paraId="2089575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FE7F493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09E9B0C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2FAEE79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3F64EBC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B3770D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8EFD8B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458E55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B47B103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285E85ED" w14:textId="77777777" w:rsidR="00472850" w:rsidRDefault="00472850" w:rsidP="00D37904">
            <w:pPr>
              <w:rPr>
                <w:lang w:val="hu-HU"/>
              </w:rPr>
            </w:pPr>
          </w:p>
          <w:p w14:paraId="4D4493AA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AE1ADEF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EDA871D" w14:textId="77777777" w:rsidR="00472850" w:rsidRDefault="00472850" w:rsidP="00D37904">
            <w:pPr>
              <w:rPr>
                <w:lang w:val="hu-HU"/>
              </w:rPr>
            </w:pPr>
          </w:p>
          <w:p w14:paraId="407E1C7B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4117765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1044B716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26D9E576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37308AF4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7C9EF583" w14:textId="1BFA91BF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793D9FF1" w14:textId="35839407" w:rsidR="004F7EE9" w:rsidRPr="00770641" w:rsidRDefault="00952D0F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952D0F">
        <w:rPr>
          <w:rFonts w:ascii="Times New Roman" w:hAnsi="Times New Roman" w:cs="Times New Roman"/>
          <w:sz w:val="28"/>
          <w:szCs w:val="28"/>
        </w:rPr>
        <w:t>Dron opíše písmeno H s otočeniami!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166D655D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4C2DDC68" w14:textId="02CFEABA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47" w:history="1">
              <w:r w:rsidR="008368A7" w:rsidRPr="00051131">
                <w:rPr>
                  <w:rStyle w:val="Hyperlink"/>
                  <w:noProof/>
                </w:rPr>
                <w:t>3.2.9</w:t>
              </w:r>
            </w:hyperlink>
          </w:p>
        </w:tc>
      </w:tr>
      <w:tr w:rsidR="004F7EE9" w14:paraId="5AB1F824" w14:textId="77777777" w:rsidTr="00D37904">
        <w:trPr>
          <w:trHeight w:hRule="exact" w:val="397"/>
        </w:trPr>
        <w:tc>
          <w:tcPr>
            <w:tcW w:w="4815" w:type="dxa"/>
          </w:tcPr>
          <w:p w14:paraId="7DD6639E" w14:textId="79FFCDB6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48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24B8A580" w14:textId="0C188A0D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49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32E4F13D" w14:textId="77777777" w:rsidTr="00B320AA">
        <w:trPr>
          <w:trHeight w:hRule="exact" w:val="6791"/>
        </w:trPr>
        <w:tc>
          <w:tcPr>
            <w:tcW w:w="9742" w:type="dxa"/>
            <w:gridSpan w:val="2"/>
          </w:tcPr>
          <w:p w14:paraId="5D7DD1ED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3EEB4EAF" w14:textId="6016265F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8368A7">
              <w:rPr>
                <w:noProof/>
                <w:lang w:val="hu-HU"/>
              </w:rPr>
              <w:drawing>
                <wp:anchor distT="0" distB="0" distL="114300" distR="114300" simplePos="0" relativeHeight="251827200" behindDoc="1" locked="0" layoutInCell="1" allowOverlap="1" wp14:anchorId="43FE669D" wp14:editId="133C4A81">
                  <wp:simplePos x="0" y="0"/>
                  <wp:positionH relativeFrom="column">
                    <wp:posOffset>1867608</wp:posOffset>
                  </wp:positionH>
                  <wp:positionV relativeFrom="paragraph">
                    <wp:posOffset>207645</wp:posOffset>
                  </wp:positionV>
                  <wp:extent cx="1744980" cy="3912235"/>
                  <wp:effectExtent l="0" t="0" r="7620" b="0"/>
                  <wp:wrapTight wrapText="bothSides">
                    <wp:wrapPolygon edited="0">
                      <wp:start x="0" y="0"/>
                      <wp:lineTo x="0" y="21456"/>
                      <wp:lineTo x="21459" y="21456"/>
                      <wp:lineTo x="21459" y="0"/>
                      <wp:lineTo x="0" y="0"/>
                    </wp:wrapPolygon>
                  </wp:wrapTight>
                  <wp:docPr id="12948384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83848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391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64366464" w14:textId="4AD18F69" w:rsidR="00472850" w:rsidRPr="006062FF" w:rsidRDefault="00472850" w:rsidP="00D37904">
            <w:pPr>
              <w:rPr>
                <w:lang w:val="hu-HU"/>
              </w:rPr>
            </w:pPr>
          </w:p>
          <w:p w14:paraId="15B641D9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C08DC6E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AFD1D16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6B51A68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66DE168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6D295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6D7271F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704C58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177336F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04FD0F88" w14:textId="77777777" w:rsidR="00472850" w:rsidRDefault="00472850" w:rsidP="00D37904">
            <w:pPr>
              <w:rPr>
                <w:lang w:val="hu-HU"/>
              </w:rPr>
            </w:pPr>
          </w:p>
          <w:p w14:paraId="7B497E9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D8A4ACF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D64CD07" w14:textId="77777777" w:rsidR="00472850" w:rsidRDefault="00472850" w:rsidP="00D37904">
            <w:pPr>
              <w:rPr>
                <w:lang w:val="hu-HU"/>
              </w:rPr>
            </w:pPr>
          </w:p>
          <w:p w14:paraId="2F1A599D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20ECAE3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001BD44C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140788E7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46AC1AEF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036439CC" w14:textId="222FB92D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370A01EE" w14:textId="514C1C52" w:rsidR="004F7EE9" w:rsidRPr="00770641" w:rsidRDefault="00952D0F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952D0F">
        <w:rPr>
          <w:rFonts w:ascii="Times New Roman" w:hAnsi="Times New Roman" w:cs="Times New Roman"/>
          <w:sz w:val="28"/>
          <w:szCs w:val="28"/>
        </w:rPr>
        <w:t>Dron opíše schodisko s otočeniami!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058993F0" w14:textId="77777777" w:rsidTr="0696B0BB">
        <w:trPr>
          <w:trHeight w:hRule="exact" w:val="397"/>
        </w:trPr>
        <w:tc>
          <w:tcPr>
            <w:tcW w:w="9742" w:type="dxa"/>
            <w:gridSpan w:val="2"/>
          </w:tcPr>
          <w:p w14:paraId="15F8D17E" w14:textId="3CCC47FF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51" w:history="1">
              <w:r w:rsidR="00051131" w:rsidRPr="00051131">
                <w:rPr>
                  <w:rStyle w:val="Hyperlink"/>
                  <w:noProof/>
                </w:rPr>
                <w:t>3.2.10</w:t>
              </w:r>
            </w:hyperlink>
          </w:p>
        </w:tc>
      </w:tr>
      <w:tr w:rsidR="004F7EE9" w14:paraId="44B8B6B4" w14:textId="77777777" w:rsidTr="0696B0BB">
        <w:trPr>
          <w:trHeight w:hRule="exact" w:val="397"/>
        </w:trPr>
        <w:tc>
          <w:tcPr>
            <w:tcW w:w="4815" w:type="dxa"/>
          </w:tcPr>
          <w:p w14:paraId="09FD0468" w14:textId="30C0AC39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52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4A9EAF52" w14:textId="795588C7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53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5F4395B1" w14:textId="77777777" w:rsidTr="0696B0BB">
        <w:trPr>
          <w:trHeight w:hRule="exact" w:val="6791"/>
        </w:trPr>
        <w:tc>
          <w:tcPr>
            <w:tcW w:w="9742" w:type="dxa"/>
            <w:gridSpan w:val="2"/>
          </w:tcPr>
          <w:p w14:paraId="3141295F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2BDCFDC0" w14:textId="55D423A8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051131">
              <w:rPr>
                <w:noProof/>
                <w:lang w:val="hu-HU"/>
              </w:rPr>
              <w:drawing>
                <wp:anchor distT="0" distB="0" distL="114300" distR="114300" simplePos="0" relativeHeight="251826176" behindDoc="1" locked="0" layoutInCell="1" allowOverlap="1" wp14:anchorId="3CD42B0E" wp14:editId="74017AD1">
                  <wp:simplePos x="0" y="0"/>
                  <wp:positionH relativeFrom="column">
                    <wp:posOffset>2212382</wp:posOffset>
                  </wp:positionH>
                  <wp:positionV relativeFrom="paragraph">
                    <wp:posOffset>297586</wp:posOffset>
                  </wp:positionV>
                  <wp:extent cx="1910330" cy="4743073"/>
                  <wp:effectExtent l="0" t="0" r="0" b="0"/>
                  <wp:wrapTight wrapText="bothSides">
                    <wp:wrapPolygon edited="0">
                      <wp:start x="0" y="0"/>
                      <wp:lineTo x="0" y="21541"/>
                      <wp:lineTo x="21445" y="21541"/>
                      <wp:lineTo x="21445" y="0"/>
                      <wp:lineTo x="0" y="0"/>
                    </wp:wrapPolygon>
                  </wp:wrapTight>
                  <wp:docPr id="152578794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78794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330" cy="474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57FF793A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7EDA9509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2947AD9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539A4FC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7F7B1C5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0FAB8FA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D972F68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C02616D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26078BA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BDA613E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73D15F1D" w14:textId="77777777" w:rsidR="00472850" w:rsidRDefault="00472850" w:rsidP="00D37904">
            <w:pPr>
              <w:rPr>
                <w:lang w:val="hu-HU"/>
              </w:rPr>
            </w:pPr>
          </w:p>
          <w:p w14:paraId="423AC25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33E3F2C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60A6455" w14:textId="77777777" w:rsidR="00472850" w:rsidRDefault="00472850" w:rsidP="00D37904">
            <w:pPr>
              <w:rPr>
                <w:lang w:val="hu-HU"/>
              </w:rPr>
            </w:pPr>
          </w:p>
          <w:p w14:paraId="37B7F98E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27ED8CE9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305189FB" w14:textId="77777777" w:rsidTr="0696B0BB">
        <w:trPr>
          <w:trHeight w:hRule="exact" w:val="4989"/>
        </w:trPr>
        <w:tc>
          <w:tcPr>
            <w:tcW w:w="9742" w:type="dxa"/>
            <w:gridSpan w:val="2"/>
          </w:tcPr>
          <w:p w14:paraId="3ED29958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432720D3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6A3156A6" w14:textId="4A6C3D7E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01D60F87" w14:textId="0A4E4BD4" w:rsidR="004F7EE9" w:rsidRPr="00770641" w:rsidRDefault="00D33256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D33256">
        <w:rPr>
          <w:rFonts w:ascii="Times New Roman" w:hAnsi="Times New Roman" w:cs="Times New Roman"/>
          <w:sz w:val="28"/>
          <w:szCs w:val="28"/>
        </w:rPr>
        <w:t>Dron opíše štvorec pomocou cyklov!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0173C0D1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0C1E4CC4" w14:textId="4C2D3EF9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55" w:history="1">
              <w:r w:rsidR="00051131" w:rsidRPr="00DC0BB7">
                <w:rPr>
                  <w:rStyle w:val="Hyperlink"/>
                  <w:noProof/>
                </w:rPr>
                <w:t>3.2.11</w:t>
              </w:r>
            </w:hyperlink>
          </w:p>
        </w:tc>
      </w:tr>
      <w:tr w:rsidR="004F7EE9" w14:paraId="2E1DA0BD" w14:textId="77777777" w:rsidTr="00D37904">
        <w:trPr>
          <w:trHeight w:hRule="exact" w:val="397"/>
        </w:trPr>
        <w:tc>
          <w:tcPr>
            <w:tcW w:w="4815" w:type="dxa"/>
          </w:tcPr>
          <w:p w14:paraId="50B8D294" w14:textId="35AF145E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56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5D735F58" w14:textId="43DC0EAF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57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6FEB10BB" w14:textId="77777777" w:rsidTr="005F132D">
        <w:trPr>
          <w:trHeight w:hRule="exact" w:val="6791"/>
        </w:trPr>
        <w:tc>
          <w:tcPr>
            <w:tcW w:w="9742" w:type="dxa"/>
            <w:gridSpan w:val="2"/>
          </w:tcPr>
          <w:p w14:paraId="53CD65BC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09C4C886" w14:textId="4D65B443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5D4D6D62" w14:textId="51C15AE9" w:rsidR="00472850" w:rsidRPr="006062FF" w:rsidRDefault="00472850" w:rsidP="00D37904">
            <w:pPr>
              <w:rPr>
                <w:lang w:val="hu-HU"/>
              </w:rPr>
            </w:pPr>
            <w:r>
              <w:rPr>
                <w:noProof/>
                <w:lang w:val="hu-HU"/>
              </w:rPr>
              <w:drawing>
                <wp:anchor distT="0" distB="0" distL="114300" distR="114300" simplePos="0" relativeHeight="251825152" behindDoc="1" locked="0" layoutInCell="1" allowOverlap="1" wp14:anchorId="7D650029" wp14:editId="35FFD9E0">
                  <wp:simplePos x="0" y="0"/>
                  <wp:positionH relativeFrom="column">
                    <wp:posOffset>1208030</wp:posOffset>
                  </wp:positionH>
                  <wp:positionV relativeFrom="paragraph">
                    <wp:posOffset>4809</wp:posOffset>
                  </wp:positionV>
                  <wp:extent cx="3195320" cy="3612515"/>
                  <wp:effectExtent l="0" t="0" r="5080" b="6985"/>
                  <wp:wrapTight wrapText="bothSides">
                    <wp:wrapPolygon edited="0">
                      <wp:start x="0" y="0"/>
                      <wp:lineTo x="0" y="21528"/>
                      <wp:lineTo x="21506" y="21528"/>
                      <wp:lineTo x="21506" y="0"/>
                      <wp:lineTo x="0" y="0"/>
                    </wp:wrapPolygon>
                  </wp:wrapTight>
                  <wp:docPr id="1582145490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320" cy="361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A24FC" w14:textId="45F2D9FB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919D653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F4014E0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586DD6B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8D27EA7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51762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62F8E5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973777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6A5AD0C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5CEC6FB0" w14:textId="77777777" w:rsidR="00472850" w:rsidRDefault="00472850" w:rsidP="00D37904">
            <w:pPr>
              <w:rPr>
                <w:lang w:val="hu-HU"/>
              </w:rPr>
            </w:pPr>
          </w:p>
          <w:p w14:paraId="7585AAF8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3FCEBD9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8F0B222" w14:textId="77777777" w:rsidR="00472850" w:rsidRDefault="00472850" w:rsidP="00D37904">
            <w:pPr>
              <w:rPr>
                <w:lang w:val="hu-HU"/>
              </w:rPr>
            </w:pPr>
          </w:p>
          <w:p w14:paraId="04EE9514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4FD9C1C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68E99DB8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27EDCD4C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65549620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0113D22A" w14:textId="186437F8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70724A28" w14:textId="5D825FA9" w:rsidR="004F7EE9" w:rsidRPr="00770641" w:rsidRDefault="00D33256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D33256">
        <w:rPr>
          <w:rFonts w:ascii="Times New Roman" w:hAnsi="Times New Roman" w:cs="Times New Roman"/>
          <w:sz w:val="28"/>
          <w:szCs w:val="28"/>
        </w:rPr>
        <w:t>Dron opíše schodisko pomocou cyklov bez otočenia!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1EC05C06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6B93C383" w14:textId="4168D8B6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59" w:history="1">
              <w:r w:rsidR="00DC0BB7" w:rsidRPr="00DC0BB7">
                <w:rPr>
                  <w:rStyle w:val="Hyperlink"/>
                  <w:noProof/>
                </w:rPr>
                <w:t>3.2.12</w:t>
              </w:r>
            </w:hyperlink>
          </w:p>
        </w:tc>
      </w:tr>
      <w:tr w:rsidR="004F7EE9" w14:paraId="5D6D4B98" w14:textId="77777777" w:rsidTr="00D37904">
        <w:trPr>
          <w:trHeight w:hRule="exact" w:val="397"/>
        </w:trPr>
        <w:tc>
          <w:tcPr>
            <w:tcW w:w="4815" w:type="dxa"/>
          </w:tcPr>
          <w:p w14:paraId="54970727" w14:textId="730D1265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60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40FA4D1E" w14:textId="0AA4A315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61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3BFF29FD" w14:textId="77777777" w:rsidTr="006654CA">
        <w:trPr>
          <w:trHeight w:hRule="exact" w:val="6791"/>
        </w:trPr>
        <w:tc>
          <w:tcPr>
            <w:tcW w:w="9742" w:type="dxa"/>
            <w:gridSpan w:val="2"/>
          </w:tcPr>
          <w:p w14:paraId="1489C8D0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04E99A4C" w14:textId="3F5EF1ED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DC0BB7">
              <w:rPr>
                <w:noProof/>
                <w:sz w:val="32"/>
                <w:lang w:val="hu-HU"/>
              </w:rPr>
              <w:drawing>
                <wp:anchor distT="0" distB="0" distL="114300" distR="114300" simplePos="0" relativeHeight="251817984" behindDoc="1" locked="0" layoutInCell="1" allowOverlap="1" wp14:anchorId="3DA7A735" wp14:editId="1F0CFC1E">
                  <wp:simplePos x="0" y="0"/>
                  <wp:positionH relativeFrom="column">
                    <wp:posOffset>1369955</wp:posOffset>
                  </wp:positionH>
                  <wp:positionV relativeFrom="paragraph">
                    <wp:posOffset>260850</wp:posOffset>
                  </wp:positionV>
                  <wp:extent cx="2781300" cy="3950970"/>
                  <wp:effectExtent l="0" t="0" r="0" b="0"/>
                  <wp:wrapTight wrapText="bothSides">
                    <wp:wrapPolygon edited="0">
                      <wp:start x="0" y="0"/>
                      <wp:lineTo x="0" y="21454"/>
                      <wp:lineTo x="21452" y="21454"/>
                      <wp:lineTo x="21452" y="0"/>
                      <wp:lineTo x="0" y="0"/>
                    </wp:wrapPolygon>
                  </wp:wrapTight>
                  <wp:docPr id="178056490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564902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95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10D11B12" w14:textId="5DB33757" w:rsidR="00472850" w:rsidRPr="006062FF" w:rsidRDefault="00472850" w:rsidP="00D37904">
            <w:pPr>
              <w:rPr>
                <w:lang w:val="hu-HU"/>
              </w:rPr>
            </w:pPr>
          </w:p>
          <w:p w14:paraId="410843A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51732E7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608C9B2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6A2E7C3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4603FEC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B80F07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C95D3C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AE97AB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A17D0BA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4EAF2D89" w14:textId="77777777" w:rsidR="00472850" w:rsidRDefault="00472850" w:rsidP="00D37904">
            <w:pPr>
              <w:rPr>
                <w:lang w:val="hu-HU"/>
              </w:rPr>
            </w:pPr>
          </w:p>
          <w:p w14:paraId="3172C2ED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AACD5FE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739A2738" w14:textId="77777777" w:rsidR="00472850" w:rsidRDefault="00472850" w:rsidP="00D37904">
            <w:pPr>
              <w:rPr>
                <w:lang w:val="hu-HU"/>
              </w:rPr>
            </w:pPr>
          </w:p>
          <w:p w14:paraId="7BDF8727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4950CE1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174E54C3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46FA9C63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33168BAA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1AC9C084" w14:textId="79E0A601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48EB4937" w14:textId="18C71698" w:rsidR="004F7EE9" w:rsidRPr="00770641" w:rsidRDefault="009E3271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9E3271">
        <w:rPr>
          <w:rFonts w:ascii="Times New Roman" w:hAnsi="Times New Roman" w:cs="Times New Roman"/>
          <w:sz w:val="28"/>
          <w:szCs w:val="28"/>
        </w:rPr>
        <w:t>Dron opíše schodisko pomocou cyklov s otočeniami!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01148821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0564A4D7" w14:textId="5F791218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63" w:history="1">
              <w:r w:rsidR="00DC0BB7" w:rsidRPr="00DC0BB7">
                <w:rPr>
                  <w:rStyle w:val="Hyperlink"/>
                  <w:noProof/>
                </w:rPr>
                <w:t>3.2.13</w:t>
              </w:r>
            </w:hyperlink>
          </w:p>
        </w:tc>
      </w:tr>
      <w:tr w:rsidR="004F7EE9" w14:paraId="7B0AE420" w14:textId="77777777" w:rsidTr="00D37904">
        <w:trPr>
          <w:trHeight w:hRule="exact" w:val="397"/>
        </w:trPr>
        <w:tc>
          <w:tcPr>
            <w:tcW w:w="4815" w:type="dxa"/>
          </w:tcPr>
          <w:p w14:paraId="0BB6FA10" w14:textId="4C61E779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64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05A3E167" w14:textId="2B6DAB5F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65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5F1D4CFD" w14:textId="77777777" w:rsidTr="00F92E61">
        <w:trPr>
          <w:trHeight w:hRule="exact" w:val="6791"/>
        </w:trPr>
        <w:tc>
          <w:tcPr>
            <w:tcW w:w="9742" w:type="dxa"/>
            <w:gridSpan w:val="2"/>
          </w:tcPr>
          <w:p w14:paraId="0886C930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35E0E040" w14:textId="77777777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0F07B85E" w14:textId="77777777" w:rsidR="00472850" w:rsidRPr="006062FF" w:rsidRDefault="00472850" w:rsidP="00D37904">
            <w:pPr>
              <w:rPr>
                <w:lang w:val="hu-HU"/>
              </w:rPr>
            </w:pPr>
            <w:r w:rsidRPr="00DC0BB7">
              <w:rPr>
                <w:noProof/>
                <w:lang w:val="hu-HU"/>
              </w:rPr>
              <w:drawing>
                <wp:anchor distT="0" distB="0" distL="114300" distR="114300" simplePos="0" relativeHeight="251824128" behindDoc="1" locked="0" layoutInCell="1" allowOverlap="1" wp14:anchorId="35C25EBB" wp14:editId="3E9727D4">
                  <wp:simplePos x="0" y="0"/>
                  <wp:positionH relativeFrom="column">
                    <wp:posOffset>1898036</wp:posOffset>
                  </wp:positionH>
                  <wp:positionV relativeFrom="paragraph">
                    <wp:posOffset>65040</wp:posOffset>
                  </wp:positionV>
                  <wp:extent cx="2246091" cy="3656965"/>
                  <wp:effectExtent l="0" t="0" r="1905" b="635"/>
                  <wp:wrapTight wrapText="bothSides">
                    <wp:wrapPolygon edited="0">
                      <wp:start x="0" y="0"/>
                      <wp:lineTo x="0" y="21491"/>
                      <wp:lineTo x="21435" y="21491"/>
                      <wp:lineTo x="21435" y="0"/>
                      <wp:lineTo x="0" y="0"/>
                    </wp:wrapPolygon>
                  </wp:wrapTight>
                  <wp:docPr id="565576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5761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091" cy="365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389BB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4BA3304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643E622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55E0A3B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5F52C2D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9AC708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76584AA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C9F729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AA5CAE7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5565CA9F" w14:textId="77777777" w:rsidR="00472850" w:rsidRDefault="00472850" w:rsidP="00D37904">
            <w:pPr>
              <w:rPr>
                <w:lang w:val="hu-HU"/>
              </w:rPr>
            </w:pPr>
          </w:p>
          <w:p w14:paraId="3D1B134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2BF3248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BF8C36F" w14:textId="77777777" w:rsidR="00472850" w:rsidRDefault="00472850" w:rsidP="00D37904">
            <w:pPr>
              <w:rPr>
                <w:lang w:val="hu-HU"/>
              </w:rPr>
            </w:pPr>
          </w:p>
          <w:p w14:paraId="616E338B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5BBC3A81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0BF91446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021F75DB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6D8B805F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49A5E002" w14:textId="6AFB7910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7B8F79E6" w14:textId="06B692A4" w:rsidR="004F7EE9" w:rsidRPr="00770641" w:rsidRDefault="00F86C18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F86C18">
        <w:rPr>
          <w:rFonts w:ascii="Times New Roman" w:hAnsi="Times New Roman" w:cs="Times New Roman"/>
          <w:sz w:val="28"/>
          <w:szCs w:val="28"/>
        </w:rPr>
        <w:t>Dron vykoná hadovitý pohyb a potom sa vráti na miesto štartu!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3E915A46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4A447034" w14:textId="3358422A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67" w:history="1">
              <w:r w:rsidR="004F1B97" w:rsidRPr="004F1B97">
                <w:rPr>
                  <w:rStyle w:val="Hyperlink"/>
                  <w:noProof/>
                </w:rPr>
                <w:t>3.2.14</w:t>
              </w:r>
            </w:hyperlink>
          </w:p>
        </w:tc>
      </w:tr>
      <w:tr w:rsidR="004F7EE9" w14:paraId="27662A42" w14:textId="77777777" w:rsidTr="00D37904">
        <w:trPr>
          <w:trHeight w:hRule="exact" w:val="397"/>
        </w:trPr>
        <w:tc>
          <w:tcPr>
            <w:tcW w:w="4815" w:type="dxa"/>
          </w:tcPr>
          <w:p w14:paraId="69411208" w14:textId="1F0B29CF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68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005DBE9D" w14:textId="2D800F14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69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3653CB3C" w14:textId="77777777" w:rsidTr="00E512B9">
        <w:trPr>
          <w:trHeight w:hRule="exact" w:val="6791"/>
        </w:trPr>
        <w:tc>
          <w:tcPr>
            <w:tcW w:w="9742" w:type="dxa"/>
            <w:gridSpan w:val="2"/>
          </w:tcPr>
          <w:p w14:paraId="65C4A62D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44280129" w14:textId="45C62CAD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4F1B97">
              <w:rPr>
                <w:noProof/>
                <w:lang w:val="hu-HU"/>
              </w:rPr>
              <w:drawing>
                <wp:anchor distT="0" distB="0" distL="114300" distR="114300" simplePos="0" relativeHeight="251823104" behindDoc="1" locked="0" layoutInCell="1" allowOverlap="1" wp14:anchorId="74AE8613" wp14:editId="6E2DCFEE">
                  <wp:simplePos x="0" y="0"/>
                  <wp:positionH relativeFrom="column">
                    <wp:posOffset>1537824</wp:posOffset>
                  </wp:positionH>
                  <wp:positionV relativeFrom="paragraph">
                    <wp:posOffset>222635</wp:posOffset>
                  </wp:positionV>
                  <wp:extent cx="2529840" cy="3957320"/>
                  <wp:effectExtent l="0" t="0" r="3810" b="5080"/>
                  <wp:wrapTight wrapText="bothSides">
                    <wp:wrapPolygon edited="0">
                      <wp:start x="0" y="0"/>
                      <wp:lineTo x="0" y="21524"/>
                      <wp:lineTo x="21470" y="21524"/>
                      <wp:lineTo x="21470" y="0"/>
                      <wp:lineTo x="0" y="0"/>
                    </wp:wrapPolygon>
                  </wp:wrapTight>
                  <wp:docPr id="152645742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457424" name="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395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4DC1628D" w14:textId="4EC618F2" w:rsidR="00472850" w:rsidRPr="006062FF" w:rsidRDefault="00472850" w:rsidP="00D37904">
            <w:pPr>
              <w:rPr>
                <w:lang w:val="hu-HU"/>
              </w:rPr>
            </w:pPr>
          </w:p>
          <w:p w14:paraId="0EEEA13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3AB0388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2B368BA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37C565D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AE09A6A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5908C8F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56CF855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07F9911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2F27169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19F58FBB" w14:textId="77777777" w:rsidR="00472850" w:rsidRDefault="00472850" w:rsidP="00D37904">
            <w:pPr>
              <w:rPr>
                <w:lang w:val="hu-HU"/>
              </w:rPr>
            </w:pPr>
          </w:p>
          <w:p w14:paraId="7C97B07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25942D5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565C66A" w14:textId="77777777" w:rsidR="00472850" w:rsidRDefault="00472850" w:rsidP="00D37904">
            <w:pPr>
              <w:rPr>
                <w:lang w:val="hu-HU"/>
              </w:rPr>
            </w:pPr>
          </w:p>
          <w:p w14:paraId="7C798C99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5E13BD58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29AA9CC2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47A896B6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114C93C0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4771EE51" w14:textId="4C9C0AC7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78D082B2" w14:textId="299815EF" w:rsidR="004F7EE9" w:rsidRPr="00770641" w:rsidRDefault="00F86C18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F86C18">
        <w:rPr>
          <w:rFonts w:ascii="Times New Roman" w:hAnsi="Times New Roman" w:cs="Times New Roman"/>
          <w:sz w:val="28"/>
          <w:szCs w:val="28"/>
        </w:rPr>
        <w:t>Dron vykoná hadovitý pohyb a potom sa vráti na miesto štartu s otočeniami!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26FD76BE" w14:textId="77777777" w:rsidTr="06F4CE24">
        <w:trPr>
          <w:trHeight w:hRule="exact" w:val="397"/>
        </w:trPr>
        <w:tc>
          <w:tcPr>
            <w:tcW w:w="9742" w:type="dxa"/>
            <w:gridSpan w:val="2"/>
          </w:tcPr>
          <w:p w14:paraId="7232EEBB" w14:textId="5AF9069E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71" w:history="1">
              <w:r w:rsidR="004F1B97" w:rsidRPr="004F1B97">
                <w:rPr>
                  <w:rStyle w:val="Hyperlink"/>
                  <w:noProof/>
                </w:rPr>
                <w:t>3.2.15</w:t>
              </w:r>
            </w:hyperlink>
          </w:p>
        </w:tc>
      </w:tr>
      <w:tr w:rsidR="004F7EE9" w14:paraId="17C4DB94" w14:textId="77777777" w:rsidTr="06F4CE24">
        <w:trPr>
          <w:trHeight w:hRule="exact" w:val="397"/>
        </w:trPr>
        <w:tc>
          <w:tcPr>
            <w:tcW w:w="4815" w:type="dxa"/>
          </w:tcPr>
          <w:p w14:paraId="64C125C5" w14:textId="3DD8AE4D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72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60D2F318" w14:textId="6CF15F7B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73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6D2ECE53" w14:textId="77777777" w:rsidTr="06F4CE24">
        <w:trPr>
          <w:trHeight w:hRule="exact" w:val="7638"/>
        </w:trPr>
        <w:tc>
          <w:tcPr>
            <w:tcW w:w="9742" w:type="dxa"/>
            <w:gridSpan w:val="2"/>
          </w:tcPr>
          <w:p w14:paraId="7F4F1C82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1905A2F0" w14:textId="1E91D851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4F1B97">
              <w:rPr>
                <w:noProof/>
                <w:lang w:val="hu-HU"/>
              </w:rPr>
              <w:drawing>
                <wp:anchor distT="0" distB="0" distL="114300" distR="114300" simplePos="0" relativeHeight="251822080" behindDoc="1" locked="0" layoutInCell="1" allowOverlap="1" wp14:anchorId="49B5F837" wp14:editId="6ECE3AAB">
                  <wp:simplePos x="0" y="0"/>
                  <wp:positionH relativeFrom="column">
                    <wp:posOffset>1852618</wp:posOffset>
                  </wp:positionH>
                  <wp:positionV relativeFrom="paragraph">
                    <wp:posOffset>132694</wp:posOffset>
                  </wp:positionV>
                  <wp:extent cx="2658946" cy="7456206"/>
                  <wp:effectExtent l="0" t="0" r="0" b="0"/>
                  <wp:wrapTight wrapText="bothSides">
                    <wp:wrapPolygon edited="0">
                      <wp:start x="0" y="0"/>
                      <wp:lineTo x="0" y="21483"/>
                      <wp:lineTo x="21325" y="21483"/>
                      <wp:lineTo x="21325" y="0"/>
                      <wp:lineTo x="0" y="0"/>
                    </wp:wrapPolygon>
                  </wp:wrapTight>
                  <wp:docPr id="103531490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314903" name="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946" cy="745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08488079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607546A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E250E7A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EA91791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77F9E6D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918FBA0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E7A1459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C6B716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0EA3272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F776EF2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03E831CE" w14:textId="77777777" w:rsidR="00472850" w:rsidRDefault="00472850" w:rsidP="00D37904">
            <w:pPr>
              <w:rPr>
                <w:lang w:val="hu-HU"/>
              </w:rPr>
            </w:pPr>
          </w:p>
          <w:p w14:paraId="7DCB50E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7BEC6A90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7C107D4" w14:textId="77777777" w:rsidR="00472850" w:rsidRDefault="00472850" w:rsidP="00D37904">
            <w:pPr>
              <w:rPr>
                <w:lang w:val="hu-HU"/>
              </w:rPr>
            </w:pPr>
          </w:p>
          <w:p w14:paraId="0356310D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1CA47BD1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31B45AEA" w14:textId="77777777" w:rsidTr="06F4CE24">
        <w:trPr>
          <w:trHeight w:hRule="exact" w:val="4989"/>
        </w:trPr>
        <w:tc>
          <w:tcPr>
            <w:tcW w:w="9742" w:type="dxa"/>
            <w:gridSpan w:val="2"/>
          </w:tcPr>
          <w:p w14:paraId="37AE3858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6F109FC4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lastRenderedPageBreak/>
        <w:br w:type="page"/>
      </w:r>
    </w:p>
    <w:p w14:paraId="4C69C402" w14:textId="38B16520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10917159" w14:textId="3194173C" w:rsidR="004F7EE9" w:rsidRPr="00770641" w:rsidRDefault="001254C9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1254C9">
        <w:rPr>
          <w:rFonts w:ascii="Times New Roman" w:hAnsi="Times New Roman" w:cs="Times New Roman"/>
          <w:sz w:val="28"/>
          <w:szCs w:val="28"/>
        </w:rPr>
        <w:t>Dron opíše trojuholník!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029E747D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36B61709" w14:textId="63BFBEB1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75" w:history="1">
              <w:r w:rsidR="00EC6EF9" w:rsidRPr="00EC6EF9">
                <w:rPr>
                  <w:rStyle w:val="Hyperlink"/>
                  <w:noProof/>
                </w:rPr>
                <w:t>3.2.16</w:t>
              </w:r>
            </w:hyperlink>
          </w:p>
        </w:tc>
      </w:tr>
      <w:tr w:rsidR="004F7EE9" w14:paraId="4B6CD3CE" w14:textId="77777777" w:rsidTr="00D37904">
        <w:trPr>
          <w:trHeight w:hRule="exact" w:val="397"/>
        </w:trPr>
        <w:tc>
          <w:tcPr>
            <w:tcW w:w="4815" w:type="dxa"/>
          </w:tcPr>
          <w:p w14:paraId="13E78614" w14:textId="3A332A37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76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340F5641" w14:textId="5F9EEAC9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77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5D78623D" w14:textId="77777777" w:rsidTr="008247AF">
        <w:trPr>
          <w:trHeight w:hRule="exact" w:val="6791"/>
        </w:trPr>
        <w:tc>
          <w:tcPr>
            <w:tcW w:w="9742" w:type="dxa"/>
            <w:gridSpan w:val="2"/>
          </w:tcPr>
          <w:p w14:paraId="37AFD7A8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6FF120F8" w14:textId="36857B5A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EC6EF9">
              <w:rPr>
                <w:noProof/>
                <w:lang w:val="hu-HU"/>
              </w:rPr>
              <w:drawing>
                <wp:anchor distT="0" distB="0" distL="114300" distR="114300" simplePos="0" relativeHeight="251821056" behindDoc="1" locked="0" layoutInCell="1" allowOverlap="1" wp14:anchorId="463378E7" wp14:editId="5FB07B5B">
                  <wp:simplePos x="0" y="0"/>
                  <wp:positionH relativeFrom="column">
                    <wp:posOffset>1043149</wp:posOffset>
                  </wp:positionH>
                  <wp:positionV relativeFrom="paragraph">
                    <wp:posOffset>372537</wp:posOffset>
                  </wp:positionV>
                  <wp:extent cx="3432175" cy="3838575"/>
                  <wp:effectExtent l="0" t="0" r="0" b="9525"/>
                  <wp:wrapTight wrapText="bothSides">
                    <wp:wrapPolygon edited="0">
                      <wp:start x="0" y="0"/>
                      <wp:lineTo x="0" y="21546"/>
                      <wp:lineTo x="21460" y="21546"/>
                      <wp:lineTo x="21460" y="0"/>
                      <wp:lineTo x="0" y="0"/>
                    </wp:wrapPolygon>
                  </wp:wrapTight>
                  <wp:docPr id="126224517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245177" name="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108ABB3D" w14:textId="6E89C633" w:rsidR="00472850" w:rsidRPr="006062FF" w:rsidRDefault="00472850" w:rsidP="00D37904">
            <w:pPr>
              <w:rPr>
                <w:lang w:val="hu-HU"/>
              </w:rPr>
            </w:pPr>
          </w:p>
          <w:p w14:paraId="353DD16D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F981A44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9346A1D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5AD791FB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B0833E9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4BC307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29AF46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D9F0AB4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E8D00B0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62603C79" w14:textId="77777777" w:rsidR="00472850" w:rsidRDefault="00472850" w:rsidP="00D37904">
            <w:pPr>
              <w:rPr>
                <w:lang w:val="hu-HU"/>
              </w:rPr>
            </w:pPr>
          </w:p>
          <w:p w14:paraId="20FCD450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E69B930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8F21BC9" w14:textId="77777777" w:rsidR="00472850" w:rsidRDefault="00472850" w:rsidP="00D37904">
            <w:pPr>
              <w:rPr>
                <w:lang w:val="hu-HU"/>
              </w:rPr>
            </w:pPr>
          </w:p>
          <w:p w14:paraId="5B20D472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1582FEDF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198E534D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6E5DA4F6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041E740A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2A1D9256" w14:textId="521507BB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4B83C402" w14:textId="04757411" w:rsidR="004F7EE9" w:rsidRPr="00770641" w:rsidRDefault="001254C9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1254C9">
        <w:rPr>
          <w:rFonts w:ascii="Times New Roman" w:hAnsi="Times New Roman" w:cs="Times New Roman"/>
          <w:sz w:val="28"/>
          <w:szCs w:val="28"/>
        </w:rPr>
        <w:t>Dron opíše päťuholník!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32AA67D9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1903679B" w14:textId="603403D2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79" w:history="1">
              <w:r w:rsidR="00EC6EF9" w:rsidRPr="00EC6EF9">
                <w:rPr>
                  <w:rStyle w:val="Hyperlink"/>
                  <w:noProof/>
                </w:rPr>
                <w:t>3.2.17</w:t>
              </w:r>
            </w:hyperlink>
          </w:p>
        </w:tc>
      </w:tr>
      <w:tr w:rsidR="004F7EE9" w14:paraId="1973F849" w14:textId="77777777" w:rsidTr="00D37904">
        <w:trPr>
          <w:trHeight w:hRule="exact" w:val="397"/>
        </w:trPr>
        <w:tc>
          <w:tcPr>
            <w:tcW w:w="4815" w:type="dxa"/>
          </w:tcPr>
          <w:p w14:paraId="4E5EAEB2" w14:textId="5766987D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80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2160CBB7" w14:textId="6DD44681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81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41261AD9" w14:textId="77777777" w:rsidTr="00A752D0">
        <w:trPr>
          <w:trHeight w:hRule="exact" w:val="6791"/>
        </w:trPr>
        <w:tc>
          <w:tcPr>
            <w:tcW w:w="9742" w:type="dxa"/>
            <w:gridSpan w:val="2"/>
          </w:tcPr>
          <w:p w14:paraId="3E69F1AA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0168CA1F" w14:textId="36F1C20D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EC6EF9">
              <w:rPr>
                <w:noProof/>
                <w:lang w:val="hu-HU"/>
              </w:rPr>
              <w:drawing>
                <wp:anchor distT="0" distB="0" distL="114300" distR="114300" simplePos="0" relativeHeight="251820032" behindDoc="1" locked="0" layoutInCell="1" allowOverlap="1" wp14:anchorId="1F2BD2D1" wp14:editId="2BCA530E">
                  <wp:simplePos x="0" y="0"/>
                  <wp:positionH relativeFrom="column">
                    <wp:posOffset>1057910</wp:posOffset>
                  </wp:positionH>
                  <wp:positionV relativeFrom="paragraph">
                    <wp:posOffset>372745</wp:posOffset>
                  </wp:positionV>
                  <wp:extent cx="3357245" cy="3851275"/>
                  <wp:effectExtent l="0" t="0" r="0" b="0"/>
                  <wp:wrapTight wrapText="bothSides">
                    <wp:wrapPolygon edited="0">
                      <wp:start x="0" y="0"/>
                      <wp:lineTo x="0" y="21475"/>
                      <wp:lineTo x="21449" y="21475"/>
                      <wp:lineTo x="21449" y="0"/>
                      <wp:lineTo x="0" y="0"/>
                    </wp:wrapPolygon>
                  </wp:wrapTight>
                  <wp:docPr id="204722051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20515" name="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45" cy="385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2C1EC60E" w14:textId="3B1BC3BF" w:rsidR="00472850" w:rsidRPr="006062FF" w:rsidRDefault="00472850" w:rsidP="00D37904">
            <w:pPr>
              <w:rPr>
                <w:lang w:val="hu-HU"/>
              </w:rPr>
            </w:pPr>
          </w:p>
          <w:p w14:paraId="33A0C2C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95E3543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E2E140E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78C454F8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EFC9FEA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C8F842F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8CEF76A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6F6460C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A1BADF5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52ED6040" w14:textId="77777777" w:rsidR="00472850" w:rsidRDefault="00472850" w:rsidP="00D37904">
            <w:pPr>
              <w:rPr>
                <w:lang w:val="hu-HU"/>
              </w:rPr>
            </w:pPr>
          </w:p>
          <w:p w14:paraId="779265B1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6542D76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660F2F1" w14:textId="77777777" w:rsidR="00472850" w:rsidRDefault="00472850" w:rsidP="00D37904">
            <w:pPr>
              <w:rPr>
                <w:lang w:val="hu-HU"/>
              </w:rPr>
            </w:pPr>
          </w:p>
          <w:p w14:paraId="7054D0AE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00D687D8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62FA6768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6DE0C535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3B5DE303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4CA7FCD5" w14:textId="327A5E2F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639B63B9" w14:textId="6C457205" w:rsidR="004F7EE9" w:rsidRPr="00770641" w:rsidRDefault="00FA7F2D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FA7F2D">
        <w:rPr>
          <w:rFonts w:ascii="Times New Roman" w:hAnsi="Times New Roman" w:cs="Times New Roman"/>
          <w:sz w:val="28"/>
          <w:szCs w:val="28"/>
        </w:rPr>
        <w:t>Dron opíše šesťuholník!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4C75D4D6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5B4DA312" w14:textId="0FC4C0EF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83" w:history="1">
              <w:r w:rsidR="00EC6EF9" w:rsidRPr="00EC6EF9">
                <w:rPr>
                  <w:rStyle w:val="Hyperlink"/>
                  <w:noProof/>
                </w:rPr>
                <w:t>3.2.18</w:t>
              </w:r>
            </w:hyperlink>
          </w:p>
        </w:tc>
      </w:tr>
      <w:tr w:rsidR="004F7EE9" w14:paraId="6A85D3BD" w14:textId="77777777" w:rsidTr="00D37904">
        <w:trPr>
          <w:trHeight w:hRule="exact" w:val="397"/>
        </w:trPr>
        <w:tc>
          <w:tcPr>
            <w:tcW w:w="4815" w:type="dxa"/>
          </w:tcPr>
          <w:p w14:paraId="5F72F3C7" w14:textId="6B41A8E9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84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57FEF18F" w14:textId="1C2ECB50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85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472850" w14:paraId="01786E61" w14:textId="77777777" w:rsidTr="003169EB">
        <w:trPr>
          <w:trHeight w:hRule="exact" w:val="6791"/>
        </w:trPr>
        <w:tc>
          <w:tcPr>
            <w:tcW w:w="9742" w:type="dxa"/>
            <w:gridSpan w:val="2"/>
          </w:tcPr>
          <w:p w14:paraId="23394C5B" w14:textId="77777777" w:rsidR="00472850" w:rsidRPr="006062FF" w:rsidRDefault="00472850" w:rsidP="00D37904">
            <w:pPr>
              <w:pStyle w:val="Heading3"/>
              <w:rPr>
                <w:lang w:val="hu-HU"/>
              </w:rPr>
            </w:pPr>
          </w:p>
          <w:p w14:paraId="6833033E" w14:textId="6EEE397A" w:rsidR="00472850" w:rsidRPr="006062FF" w:rsidRDefault="00472850" w:rsidP="00D37904">
            <w:pPr>
              <w:pStyle w:val="Heading3"/>
              <w:ind w:left="360"/>
              <w:rPr>
                <w:lang w:val="hu-HU"/>
              </w:rPr>
            </w:pPr>
            <w:r w:rsidRPr="00EC6EF9">
              <w:rPr>
                <w:noProof/>
                <w:lang w:val="hu-HU"/>
              </w:rPr>
              <w:drawing>
                <wp:anchor distT="0" distB="0" distL="114300" distR="114300" simplePos="0" relativeHeight="251819008" behindDoc="1" locked="0" layoutInCell="1" allowOverlap="1" wp14:anchorId="11AF8750" wp14:editId="6A7BC93B">
                  <wp:simplePos x="0" y="0"/>
                  <wp:positionH relativeFrom="column">
                    <wp:posOffset>1043149</wp:posOffset>
                  </wp:positionH>
                  <wp:positionV relativeFrom="paragraph">
                    <wp:posOffset>207645</wp:posOffset>
                  </wp:positionV>
                  <wp:extent cx="3417570" cy="3792220"/>
                  <wp:effectExtent l="0" t="0" r="0" b="0"/>
                  <wp:wrapTight wrapText="bothSides">
                    <wp:wrapPolygon edited="0">
                      <wp:start x="0" y="0"/>
                      <wp:lineTo x="0" y="21484"/>
                      <wp:lineTo x="21431" y="21484"/>
                      <wp:lineTo x="21431" y="0"/>
                      <wp:lineTo x="0" y="0"/>
                    </wp:wrapPolygon>
                  </wp:wrapTight>
                  <wp:docPr id="17862925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9258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570" cy="379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0810469B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73715D0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F0BDD7E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3D0AE8" w14:textId="77777777" w:rsidR="00472850" w:rsidRDefault="00472850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71D841D7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062D3F6" w14:textId="77777777" w:rsidR="00472850" w:rsidRPr="008754B3" w:rsidRDefault="00472850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A6A4BC6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AE9C8BE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5C6E463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E89E7D9" w14:textId="77777777" w:rsidR="00472850" w:rsidRDefault="00472850" w:rsidP="00D37904">
            <w:pPr>
              <w:pStyle w:val="Heading3"/>
              <w:rPr>
                <w:lang w:val="hu-HU"/>
              </w:rPr>
            </w:pPr>
          </w:p>
          <w:p w14:paraId="0B9061A7" w14:textId="77777777" w:rsidR="00472850" w:rsidRDefault="00472850" w:rsidP="00D37904">
            <w:pPr>
              <w:rPr>
                <w:lang w:val="hu-HU"/>
              </w:rPr>
            </w:pPr>
          </w:p>
          <w:p w14:paraId="3CFEF3D9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BDD9DCE" w14:textId="77777777" w:rsidR="00472850" w:rsidRPr="000C5E22" w:rsidRDefault="00472850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FFBB6BD" w14:textId="77777777" w:rsidR="00472850" w:rsidRDefault="00472850" w:rsidP="00D37904">
            <w:pPr>
              <w:rPr>
                <w:lang w:val="hu-HU"/>
              </w:rPr>
            </w:pPr>
          </w:p>
          <w:p w14:paraId="169E2E67" w14:textId="77777777" w:rsidR="00472850" w:rsidRPr="006062FF" w:rsidRDefault="00472850" w:rsidP="00D37904">
            <w:pPr>
              <w:rPr>
                <w:lang w:val="hu-HU"/>
              </w:rPr>
            </w:pPr>
          </w:p>
          <w:p w14:paraId="4D66F2AB" w14:textId="77777777" w:rsidR="00472850" w:rsidRDefault="00472850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21ED25D4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042F3411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21D0F717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529665A0" w14:textId="2B3CE753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6EC57E4B" w14:textId="3EE28A11" w:rsidR="004F7EE9" w:rsidRPr="00770641" w:rsidRDefault="00FA7F2D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FA7F2D">
        <w:rPr>
          <w:rFonts w:ascii="Times New Roman" w:hAnsi="Times New Roman" w:cs="Times New Roman"/>
          <w:sz w:val="28"/>
          <w:szCs w:val="28"/>
        </w:rPr>
        <w:t>Dron opíše polkruh!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52E27D9D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298AF4EA" w14:textId="6D36D0B7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87" w:history="1">
              <w:r w:rsidR="003F767A" w:rsidRPr="003F767A">
                <w:rPr>
                  <w:rStyle w:val="Hyperlink"/>
                  <w:noProof/>
                </w:rPr>
                <w:t>3.2.19</w:t>
              </w:r>
            </w:hyperlink>
          </w:p>
        </w:tc>
      </w:tr>
      <w:tr w:rsidR="004F7EE9" w14:paraId="667E7F33" w14:textId="77777777" w:rsidTr="00D37904">
        <w:trPr>
          <w:trHeight w:hRule="exact" w:val="397"/>
        </w:trPr>
        <w:tc>
          <w:tcPr>
            <w:tcW w:w="4815" w:type="dxa"/>
          </w:tcPr>
          <w:p w14:paraId="55F9CA3F" w14:textId="41F7CEB9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88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6AD0C766" w14:textId="6F5EA1DD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89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3F767A" w14:paraId="56DFDBAE" w14:textId="77777777" w:rsidTr="00AF5157">
        <w:trPr>
          <w:trHeight w:hRule="exact" w:val="6791"/>
        </w:trPr>
        <w:tc>
          <w:tcPr>
            <w:tcW w:w="9742" w:type="dxa"/>
            <w:gridSpan w:val="2"/>
          </w:tcPr>
          <w:p w14:paraId="3EA9028E" w14:textId="77777777" w:rsidR="003F767A" w:rsidRPr="006062FF" w:rsidRDefault="003F767A" w:rsidP="00D37904">
            <w:pPr>
              <w:pStyle w:val="Heading3"/>
              <w:rPr>
                <w:lang w:val="hu-HU"/>
              </w:rPr>
            </w:pPr>
          </w:p>
          <w:p w14:paraId="74D3E756" w14:textId="77777777" w:rsidR="003F767A" w:rsidRPr="006062FF" w:rsidRDefault="003F767A" w:rsidP="00D37904">
            <w:pPr>
              <w:pStyle w:val="Heading3"/>
              <w:ind w:left="360"/>
              <w:rPr>
                <w:lang w:val="hu-HU"/>
              </w:rPr>
            </w:pPr>
            <w:r w:rsidRPr="003F767A">
              <w:rPr>
                <w:noProof/>
                <w:lang w:val="hu-HU"/>
              </w:rPr>
              <w:drawing>
                <wp:anchor distT="0" distB="0" distL="114300" distR="114300" simplePos="0" relativeHeight="251805696" behindDoc="1" locked="0" layoutInCell="1" allowOverlap="1" wp14:anchorId="78867183" wp14:editId="10BA7878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389890</wp:posOffset>
                  </wp:positionV>
                  <wp:extent cx="5759450" cy="2004060"/>
                  <wp:effectExtent l="0" t="0" r="0" b="0"/>
                  <wp:wrapTight wrapText="bothSides">
                    <wp:wrapPolygon edited="0">
                      <wp:start x="0" y="0"/>
                      <wp:lineTo x="0" y="21354"/>
                      <wp:lineTo x="21505" y="21354"/>
                      <wp:lineTo x="21505" y="0"/>
                      <wp:lineTo x="0" y="0"/>
                    </wp:wrapPolygon>
                  </wp:wrapTight>
                  <wp:docPr id="124928721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287210" name="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0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005EC1B6" w14:textId="77777777" w:rsidR="003F767A" w:rsidRPr="006062FF" w:rsidRDefault="003F767A" w:rsidP="00D37904">
            <w:pPr>
              <w:rPr>
                <w:lang w:val="hu-HU"/>
              </w:rPr>
            </w:pPr>
          </w:p>
          <w:p w14:paraId="4E3A1325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4FD5CD8" w14:textId="77777777" w:rsidR="003F767A" w:rsidRPr="008754B3" w:rsidRDefault="003F767A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6DF89A3" w14:textId="77777777" w:rsidR="003F767A" w:rsidRDefault="003F767A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68AFEA69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FC0A0D3" w14:textId="77777777" w:rsidR="003F767A" w:rsidRPr="008754B3" w:rsidRDefault="003F767A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BE6A0F5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9B9BCD5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58E0B73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DFFECE6" w14:textId="77777777" w:rsidR="003F767A" w:rsidRDefault="003F767A" w:rsidP="00D37904">
            <w:pPr>
              <w:pStyle w:val="Heading3"/>
              <w:rPr>
                <w:lang w:val="hu-HU"/>
              </w:rPr>
            </w:pPr>
          </w:p>
          <w:p w14:paraId="6E3007D9" w14:textId="77777777" w:rsidR="003F767A" w:rsidRDefault="003F767A" w:rsidP="00D37904">
            <w:pPr>
              <w:rPr>
                <w:lang w:val="hu-HU"/>
              </w:rPr>
            </w:pPr>
          </w:p>
          <w:p w14:paraId="43A9F6EF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A730643" w14:textId="77777777" w:rsidR="003F767A" w:rsidRPr="000C5E22" w:rsidRDefault="003F767A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9C43791" w14:textId="77777777" w:rsidR="003F767A" w:rsidRDefault="003F767A" w:rsidP="00D37904">
            <w:pPr>
              <w:rPr>
                <w:lang w:val="hu-HU"/>
              </w:rPr>
            </w:pPr>
          </w:p>
          <w:p w14:paraId="57949FD9" w14:textId="77777777" w:rsidR="003F767A" w:rsidRPr="006062FF" w:rsidRDefault="003F767A" w:rsidP="00D37904">
            <w:pPr>
              <w:rPr>
                <w:lang w:val="hu-HU"/>
              </w:rPr>
            </w:pPr>
          </w:p>
          <w:p w14:paraId="7BC5306E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1DD5DBC7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64FB7574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</w:tbl>
    <w:p w14:paraId="305D25B4" w14:textId="77777777" w:rsidR="004F7EE9" w:rsidRDefault="004F7EE9" w:rsidP="004F7E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5CCBB363" w14:textId="5256E7B4" w:rsidR="004F7EE9" w:rsidRPr="00CB146C" w:rsidRDefault="00BD32A3" w:rsidP="004F7EE9">
      <w:pPr>
        <w:pStyle w:val="Heading1"/>
        <w:numPr>
          <w:ilvl w:val="0"/>
          <w:numId w:val="19"/>
        </w:numPr>
        <w:ind w:left="284" w:hanging="284"/>
      </w:pPr>
      <w:r>
        <w:rPr>
          <w:sz w:val="28"/>
          <w:szCs w:val="28"/>
        </w:rPr>
        <w:lastRenderedPageBreak/>
        <w:t>Úloha</w:t>
      </w:r>
      <w:r w:rsidR="004F7EE9" w:rsidRPr="001F05FD">
        <w:rPr>
          <w:sz w:val="28"/>
          <w:szCs w:val="28"/>
        </w:rPr>
        <w:t xml:space="preserve"> </w:t>
      </w:r>
    </w:p>
    <w:p w14:paraId="0DADB875" w14:textId="0944876A" w:rsidR="004F7EE9" w:rsidRPr="00770641" w:rsidRDefault="00812A97" w:rsidP="004F7EE9">
      <w:pPr>
        <w:rPr>
          <w:rFonts w:ascii="Times New Roman" w:hAnsi="Times New Roman" w:cs="Times New Roman"/>
          <w:sz w:val="28"/>
          <w:szCs w:val="28"/>
          <w:lang w:val="hu-HU"/>
        </w:rPr>
      </w:pPr>
      <w:r w:rsidRPr="00812A97">
        <w:rPr>
          <w:rFonts w:ascii="Times New Roman" w:hAnsi="Times New Roman" w:cs="Times New Roman"/>
          <w:sz w:val="28"/>
          <w:szCs w:val="28"/>
        </w:rPr>
        <w:t>Dron opíše celý kruh!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14:paraId="36EE4436" w14:textId="77777777" w:rsidTr="00D37904">
        <w:trPr>
          <w:trHeight w:hRule="exact" w:val="397"/>
        </w:trPr>
        <w:tc>
          <w:tcPr>
            <w:tcW w:w="9742" w:type="dxa"/>
            <w:gridSpan w:val="2"/>
          </w:tcPr>
          <w:p w14:paraId="5C8A0BA9" w14:textId="142915E8" w:rsidR="004F7EE9" w:rsidRDefault="004F7EE9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r:id="rId91" w:history="1">
              <w:r w:rsidR="003F767A">
                <w:rPr>
                  <w:rStyle w:val="Hyperlink"/>
                  <w:noProof/>
                </w:rPr>
                <w:t>3.2.20</w:t>
              </w:r>
            </w:hyperlink>
          </w:p>
        </w:tc>
      </w:tr>
      <w:tr w:rsidR="004F7EE9" w14:paraId="603B39BB" w14:textId="77777777" w:rsidTr="00D37904">
        <w:trPr>
          <w:trHeight w:hRule="exact" w:val="397"/>
        </w:trPr>
        <w:tc>
          <w:tcPr>
            <w:tcW w:w="4815" w:type="dxa"/>
          </w:tcPr>
          <w:p w14:paraId="6DBBA215" w14:textId="409D7ACF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-1 : </w:t>
            </w:r>
            <w:hyperlink r:id="rId92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  <w:tc>
          <w:tcPr>
            <w:tcW w:w="4927" w:type="dxa"/>
          </w:tcPr>
          <w:p w14:paraId="5245F0FF" w14:textId="02C9330F" w:rsidR="004F7EE9" w:rsidRDefault="003B652C" w:rsidP="00D37904">
            <w:pPr>
              <w:pStyle w:val="Heading3"/>
              <w:rPr>
                <w:noProof/>
              </w:rPr>
            </w:pPr>
            <w:r>
              <w:rPr>
                <w:noProof/>
              </w:rPr>
              <w:t>Video</w:t>
            </w:r>
            <w:r w:rsidR="004F7EE9">
              <w:rPr>
                <w:noProof/>
              </w:rPr>
              <w:t xml:space="preserve">-2 : </w:t>
            </w:r>
            <w:hyperlink r:id="rId93" w:history="1">
              <w:r w:rsidR="004F7EE9" w:rsidRPr="00454027">
                <w:rPr>
                  <w:rStyle w:val="Hyperlink"/>
                  <w:noProof/>
                </w:rPr>
                <w:t>1.</w:t>
              </w:r>
              <w:r w:rsidR="004F7EE9">
                <w:rPr>
                  <w:rStyle w:val="Hyperlink"/>
                  <w:noProof/>
                </w:rPr>
                <w:t xml:space="preserve">2.1 </w:t>
              </w:r>
              <w:r w:rsidR="00BD32A3">
                <w:rPr>
                  <w:rStyle w:val="Hyperlink"/>
                  <w:noProof/>
                </w:rPr>
                <w:t>úloha</w:t>
              </w:r>
            </w:hyperlink>
          </w:p>
        </w:tc>
      </w:tr>
      <w:tr w:rsidR="003F767A" w14:paraId="347F84F8" w14:textId="77777777" w:rsidTr="00035389">
        <w:trPr>
          <w:trHeight w:hRule="exact" w:val="6791"/>
        </w:trPr>
        <w:tc>
          <w:tcPr>
            <w:tcW w:w="9742" w:type="dxa"/>
            <w:gridSpan w:val="2"/>
          </w:tcPr>
          <w:p w14:paraId="643177DE" w14:textId="77777777" w:rsidR="003F767A" w:rsidRPr="006062FF" w:rsidRDefault="003F767A" w:rsidP="00D37904">
            <w:pPr>
              <w:pStyle w:val="Heading3"/>
              <w:rPr>
                <w:lang w:val="hu-HU"/>
              </w:rPr>
            </w:pPr>
          </w:p>
          <w:p w14:paraId="58D05C42" w14:textId="77777777" w:rsidR="003F767A" w:rsidRPr="006062FF" w:rsidRDefault="003F767A" w:rsidP="00D37904">
            <w:pPr>
              <w:pStyle w:val="Heading3"/>
              <w:ind w:left="360"/>
              <w:rPr>
                <w:lang w:val="hu-HU"/>
              </w:rPr>
            </w:pPr>
            <w:r w:rsidRPr="003F767A">
              <w:rPr>
                <w:noProof/>
                <w:lang w:val="hu-HU"/>
              </w:rPr>
              <w:drawing>
                <wp:anchor distT="0" distB="0" distL="114300" distR="114300" simplePos="0" relativeHeight="251803648" behindDoc="1" locked="0" layoutInCell="1" allowOverlap="1" wp14:anchorId="6F478AD4" wp14:editId="10246387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252730</wp:posOffset>
                  </wp:positionV>
                  <wp:extent cx="6043930" cy="1996440"/>
                  <wp:effectExtent l="0" t="0" r="0" b="3810"/>
                  <wp:wrapTight wrapText="bothSides">
                    <wp:wrapPolygon edited="0">
                      <wp:start x="0" y="0"/>
                      <wp:lineTo x="0" y="21435"/>
                      <wp:lineTo x="21514" y="21435"/>
                      <wp:lineTo x="21514" y="0"/>
                      <wp:lineTo x="0" y="0"/>
                    </wp:wrapPolygon>
                  </wp:wrapTight>
                  <wp:docPr id="139379199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791991" name="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62FF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14:paraId="4C703D4C" w14:textId="77777777" w:rsidR="003F767A" w:rsidRPr="006062FF" w:rsidRDefault="003F767A" w:rsidP="00D37904">
            <w:pPr>
              <w:rPr>
                <w:lang w:val="hu-HU"/>
              </w:rPr>
            </w:pPr>
          </w:p>
          <w:p w14:paraId="08EC66FA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0373A8B" w14:textId="77777777" w:rsidR="003F767A" w:rsidRPr="008754B3" w:rsidRDefault="003F767A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1CDC968" w14:textId="77777777" w:rsidR="003F767A" w:rsidRDefault="003F767A" w:rsidP="00D37904">
            <w:pPr>
              <w:pStyle w:val="Heading3"/>
              <w:rPr>
                <w:color w:val="007789" w:themeColor="accent1" w:themeShade="BF"/>
                <w:sz w:val="32"/>
                <w:lang w:val="hu-HU"/>
              </w:rPr>
            </w:pPr>
          </w:p>
          <w:p w14:paraId="1EB44545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4D21B2C" w14:textId="77777777" w:rsidR="003F767A" w:rsidRPr="008754B3" w:rsidRDefault="003F767A" w:rsidP="00D3790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B6915D1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976BA8E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ADFCC4D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B4E6476" w14:textId="77777777" w:rsidR="003F767A" w:rsidRDefault="003F767A" w:rsidP="00D37904">
            <w:pPr>
              <w:pStyle w:val="Heading3"/>
              <w:rPr>
                <w:lang w:val="hu-HU"/>
              </w:rPr>
            </w:pPr>
          </w:p>
          <w:p w14:paraId="6970EBC4" w14:textId="77777777" w:rsidR="003F767A" w:rsidRDefault="003F767A" w:rsidP="00D37904">
            <w:pPr>
              <w:rPr>
                <w:lang w:val="hu-HU"/>
              </w:rPr>
            </w:pPr>
          </w:p>
          <w:p w14:paraId="2C11A36F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BB79C03" w14:textId="77777777" w:rsidR="003F767A" w:rsidRPr="000C5E22" w:rsidRDefault="003F767A" w:rsidP="00D37904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DE8EBE5" w14:textId="77777777" w:rsidR="003F767A" w:rsidRDefault="003F767A" w:rsidP="00D37904">
            <w:pPr>
              <w:rPr>
                <w:lang w:val="hu-HU"/>
              </w:rPr>
            </w:pPr>
          </w:p>
          <w:p w14:paraId="3BAE6AA3" w14:textId="77777777" w:rsidR="003F767A" w:rsidRPr="006062FF" w:rsidRDefault="003F767A" w:rsidP="00D37904">
            <w:pPr>
              <w:rPr>
                <w:lang w:val="hu-HU"/>
              </w:rPr>
            </w:pPr>
          </w:p>
          <w:p w14:paraId="2D3DBCC4" w14:textId="77777777" w:rsidR="003F767A" w:rsidRDefault="003F767A" w:rsidP="00D37904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14:paraId="3F1BB79F" w14:textId="77777777" w:rsidTr="00D37904">
        <w:trPr>
          <w:trHeight w:hRule="exact" w:val="4989"/>
        </w:trPr>
        <w:tc>
          <w:tcPr>
            <w:tcW w:w="9742" w:type="dxa"/>
            <w:gridSpan w:val="2"/>
          </w:tcPr>
          <w:p w14:paraId="1B1CE8CD" w14:textId="77777777" w:rsidR="004F7EE9" w:rsidRPr="001F05FD" w:rsidRDefault="004F7EE9" w:rsidP="00D3790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</w:p>
        </w:tc>
      </w:tr>
      <w:bookmarkEnd w:id="1"/>
      <w:bookmarkEnd w:id="2"/>
    </w:tbl>
    <w:p w14:paraId="584FAB0A" w14:textId="20A513E2" w:rsidR="00131CFF" w:rsidRPr="004F7EE9" w:rsidRDefault="00131CFF" w:rsidP="00434CE9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</w:p>
    <w:sectPr w:rsidR="00131CFF" w:rsidRPr="004F7EE9" w:rsidSect="00434CE9">
      <w:footerReference w:type="default" r:id="rId95"/>
      <w:pgSz w:w="11906" w:h="16838" w:code="9"/>
      <w:pgMar w:top="851" w:right="1077" w:bottom="851" w:left="107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948B" w14:textId="77777777" w:rsidR="00124DBD" w:rsidRDefault="00124DBD" w:rsidP="00C6554A">
      <w:pPr>
        <w:spacing w:before="0" w:after="0" w:line="240" w:lineRule="auto"/>
      </w:pPr>
      <w:r>
        <w:separator/>
      </w:r>
    </w:p>
  </w:endnote>
  <w:endnote w:type="continuationSeparator" w:id="0">
    <w:p w14:paraId="4D0FC8D1" w14:textId="77777777" w:rsidR="00124DBD" w:rsidRDefault="00124DBD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DABF2" w14:textId="77777777" w:rsidR="002F1666" w:rsidRPr="006E00A3" w:rsidRDefault="00ED7C44">
    <w:pPr>
      <w:pStyle w:val="Kapcsolatiadatok"/>
      <w:rPr>
        <w:lang w:val="hu-HU"/>
      </w:rPr>
    </w:pPr>
    <w:r w:rsidRPr="006E00A3">
      <w:rPr>
        <w:lang w:val="hu-HU" w:bidi="hu"/>
      </w:rPr>
      <w:fldChar w:fldCharType="begin"/>
    </w:r>
    <w:r w:rsidRPr="006E00A3">
      <w:rPr>
        <w:lang w:val="hu-HU" w:bidi="hu"/>
      </w:rPr>
      <w:instrText xml:space="preserve"> PAGE  \* Arabic  \* MERGEFORMAT </w:instrText>
    </w:r>
    <w:r w:rsidRPr="006E00A3">
      <w:rPr>
        <w:lang w:val="hu-HU" w:bidi="hu"/>
      </w:rPr>
      <w:fldChar w:fldCharType="separate"/>
    </w:r>
    <w:r w:rsidR="0089714F" w:rsidRPr="006E00A3">
      <w:rPr>
        <w:noProof/>
        <w:lang w:val="hu-HU" w:bidi="hu"/>
      </w:rPr>
      <w:t>1</w:t>
    </w:r>
    <w:r w:rsidRPr="006E00A3">
      <w:rPr>
        <w:lang w:val="hu-HU" w:bidi="hu"/>
      </w:rPr>
      <w:fldChar w:fldCharType="end"/>
    </w:r>
    <w:r w:rsidRPr="006E00A3">
      <w:rPr>
        <w:lang w:val="hu-HU"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CE25" w14:textId="77777777" w:rsidR="00124DBD" w:rsidRDefault="00124DBD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124534E" w14:textId="77777777" w:rsidR="00124DBD" w:rsidRDefault="00124DBD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7066DF"/>
    <w:multiLevelType w:val="multilevel"/>
    <w:tmpl w:val="05ECB0DE"/>
    <w:lvl w:ilvl="0">
      <w:start w:val="1"/>
      <w:numFmt w:val="decimal"/>
      <w:lvlText w:val="%1."/>
      <w:lvlJc w:val="left"/>
      <w:pPr>
        <w:ind w:left="3763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088E50BC"/>
    <w:multiLevelType w:val="multilevel"/>
    <w:tmpl w:val="E8189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07B39A5"/>
    <w:multiLevelType w:val="hybridMultilevel"/>
    <w:tmpl w:val="08C4AF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E2FE4"/>
    <w:multiLevelType w:val="hybridMultilevel"/>
    <w:tmpl w:val="85F6CC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45BD7"/>
    <w:multiLevelType w:val="multilevel"/>
    <w:tmpl w:val="05ECB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7" w15:restartNumberingAfterBreak="0">
    <w:nsid w:val="44A52F6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120E4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F13AC0"/>
    <w:multiLevelType w:val="hybridMultilevel"/>
    <w:tmpl w:val="1C3C89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C5752"/>
    <w:multiLevelType w:val="hybridMultilevel"/>
    <w:tmpl w:val="8A2E6A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D16D8"/>
    <w:multiLevelType w:val="hybridMultilevel"/>
    <w:tmpl w:val="413AA4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66685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AD182E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9F6C32"/>
    <w:multiLevelType w:val="multilevel"/>
    <w:tmpl w:val="1D50E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EE329B7"/>
    <w:multiLevelType w:val="hybridMultilevel"/>
    <w:tmpl w:val="301AE216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2783952">
    <w:abstractNumId w:val="9"/>
  </w:num>
  <w:num w:numId="2" w16cid:durableId="911961362">
    <w:abstractNumId w:val="8"/>
  </w:num>
  <w:num w:numId="3" w16cid:durableId="1653630873">
    <w:abstractNumId w:val="8"/>
  </w:num>
  <w:num w:numId="4" w16cid:durableId="1676494230">
    <w:abstractNumId w:val="9"/>
  </w:num>
  <w:num w:numId="5" w16cid:durableId="1773431090">
    <w:abstractNumId w:val="18"/>
  </w:num>
  <w:num w:numId="6" w16cid:durableId="1887444898">
    <w:abstractNumId w:val="10"/>
  </w:num>
  <w:num w:numId="7" w16cid:durableId="1575047232">
    <w:abstractNumId w:val="13"/>
  </w:num>
  <w:num w:numId="8" w16cid:durableId="1073161479">
    <w:abstractNumId w:val="7"/>
  </w:num>
  <w:num w:numId="9" w16cid:durableId="478159278">
    <w:abstractNumId w:val="6"/>
  </w:num>
  <w:num w:numId="10" w16cid:durableId="2114670666">
    <w:abstractNumId w:val="5"/>
  </w:num>
  <w:num w:numId="11" w16cid:durableId="1912155265">
    <w:abstractNumId w:val="4"/>
  </w:num>
  <w:num w:numId="12" w16cid:durableId="2131127927">
    <w:abstractNumId w:val="3"/>
  </w:num>
  <w:num w:numId="13" w16cid:durableId="75901742">
    <w:abstractNumId w:val="2"/>
  </w:num>
  <w:num w:numId="14" w16cid:durableId="1531143269">
    <w:abstractNumId w:val="1"/>
  </w:num>
  <w:num w:numId="15" w16cid:durableId="1130393608">
    <w:abstractNumId w:val="0"/>
  </w:num>
  <w:num w:numId="16" w16cid:durableId="867259461">
    <w:abstractNumId w:val="20"/>
  </w:num>
  <w:num w:numId="17" w16cid:durableId="1357461404">
    <w:abstractNumId w:val="14"/>
  </w:num>
  <w:num w:numId="18" w16cid:durableId="1959296148">
    <w:abstractNumId w:val="26"/>
  </w:num>
  <w:num w:numId="19" w16cid:durableId="1836265376">
    <w:abstractNumId w:val="11"/>
  </w:num>
  <w:num w:numId="20" w16cid:durableId="2005275735">
    <w:abstractNumId w:val="19"/>
  </w:num>
  <w:num w:numId="21" w16cid:durableId="2116945471">
    <w:abstractNumId w:val="24"/>
  </w:num>
  <w:num w:numId="22" w16cid:durableId="914582276">
    <w:abstractNumId w:val="17"/>
  </w:num>
  <w:num w:numId="23" w16cid:durableId="300501176">
    <w:abstractNumId w:val="16"/>
  </w:num>
  <w:num w:numId="24" w16cid:durableId="1894845560">
    <w:abstractNumId w:val="25"/>
  </w:num>
  <w:num w:numId="25" w16cid:durableId="1486967300">
    <w:abstractNumId w:val="12"/>
  </w:num>
  <w:num w:numId="26" w16cid:durableId="24405003">
    <w:abstractNumId w:val="15"/>
  </w:num>
  <w:num w:numId="27" w16cid:durableId="1230505750">
    <w:abstractNumId w:val="21"/>
  </w:num>
  <w:num w:numId="28" w16cid:durableId="634680105">
    <w:abstractNumId w:val="23"/>
  </w:num>
  <w:num w:numId="29" w16cid:durableId="19925608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28"/>
    <w:rsid w:val="000036E9"/>
    <w:rsid w:val="00004849"/>
    <w:rsid w:val="00016C67"/>
    <w:rsid w:val="00051131"/>
    <w:rsid w:val="00052AA4"/>
    <w:rsid w:val="000655FA"/>
    <w:rsid w:val="000A7F7E"/>
    <w:rsid w:val="000C5E22"/>
    <w:rsid w:val="000C62CE"/>
    <w:rsid w:val="000E73FF"/>
    <w:rsid w:val="00103869"/>
    <w:rsid w:val="00107932"/>
    <w:rsid w:val="00124DBD"/>
    <w:rsid w:val="001254C9"/>
    <w:rsid w:val="00131CFF"/>
    <w:rsid w:val="001328AC"/>
    <w:rsid w:val="00134025"/>
    <w:rsid w:val="00175D6B"/>
    <w:rsid w:val="001A5305"/>
    <w:rsid w:val="001F05FD"/>
    <w:rsid w:val="001F47F7"/>
    <w:rsid w:val="00211CB8"/>
    <w:rsid w:val="002226A3"/>
    <w:rsid w:val="002303B2"/>
    <w:rsid w:val="00233986"/>
    <w:rsid w:val="00234CAC"/>
    <w:rsid w:val="00236CA8"/>
    <w:rsid w:val="00244D4C"/>
    <w:rsid w:val="00250D32"/>
    <w:rsid w:val="002554CD"/>
    <w:rsid w:val="00255763"/>
    <w:rsid w:val="002661DF"/>
    <w:rsid w:val="00271732"/>
    <w:rsid w:val="0027423B"/>
    <w:rsid w:val="00293B83"/>
    <w:rsid w:val="002A6FAF"/>
    <w:rsid w:val="002B4294"/>
    <w:rsid w:val="002C0D34"/>
    <w:rsid w:val="002C3EE8"/>
    <w:rsid w:val="002C6BF6"/>
    <w:rsid w:val="002D5F50"/>
    <w:rsid w:val="002F1666"/>
    <w:rsid w:val="002F3E3F"/>
    <w:rsid w:val="003013CA"/>
    <w:rsid w:val="0030370B"/>
    <w:rsid w:val="003048F9"/>
    <w:rsid w:val="00324BE2"/>
    <w:rsid w:val="00333D0D"/>
    <w:rsid w:val="003541E5"/>
    <w:rsid w:val="00374712"/>
    <w:rsid w:val="00377836"/>
    <w:rsid w:val="00386F37"/>
    <w:rsid w:val="003B652C"/>
    <w:rsid w:val="003C2699"/>
    <w:rsid w:val="003D080D"/>
    <w:rsid w:val="003E4790"/>
    <w:rsid w:val="003F767A"/>
    <w:rsid w:val="00412ADC"/>
    <w:rsid w:val="00420370"/>
    <w:rsid w:val="0043009A"/>
    <w:rsid w:val="00434CE9"/>
    <w:rsid w:val="00435A61"/>
    <w:rsid w:val="0045047F"/>
    <w:rsid w:val="00454027"/>
    <w:rsid w:val="00470701"/>
    <w:rsid w:val="00472850"/>
    <w:rsid w:val="004772D9"/>
    <w:rsid w:val="004A1337"/>
    <w:rsid w:val="004A2837"/>
    <w:rsid w:val="004B331F"/>
    <w:rsid w:val="004B4CC6"/>
    <w:rsid w:val="004C049F"/>
    <w:rsid w:val="004D7945"/>
    <w:rsid w:val="004F1B97"/>
    <w:rsid w:val="004F7EE9"/>
    <w:rsid w:val="005000E2"/>
    <w:rsid w:val="00500C17"/>
    <w:rsid w:val="005255DD"/>
    <w:rsid w:val="005270E2"/>
    <w:rsid w:val="0053220F"/>
    <w:rsid w:val="00547A08"/>
    <w:rsid w:val="005551E1"/>
    <w:rsid w:val="00593245"/>
    <w:rsid w:val="005A1B08"/>
    <w:rsid w:val="005A4FD6"/>
    <w:rsid w:val="005B094B"/>
    <w:rsid w:val="005B342F"/>
    <w:rsid w:val="005B4721"/>
    <w:rsid w:val="005B490D"/>
    <w:rsid w:val="005B6725"/>
    <w:rsid w:val="005C28C8"/>
    <w:rsid w:val="005D735A"/>
    <w:rsid w:val="005F0926"/>
    <w:rsid w:val="005F266B"/>
    <w:rsid w:val="006062FF"/>
    <w:rsid w:val="00607256"/>
    <w:rsid w:val="00616569"/>
    <w:rsid w:val="00626A4A"/>
    <w:rsid w:val="00636A4F"/>
    <w:rsid w:val="00673798"/>
    <w:rsid w:val="00677FCC"/>
    <w:rsid w:val="006A3CE7"/>
    <w:rsid w:val="006B3468"/>
    <w:rsid w:val="006E00A3"/>
    <w:rsid w:val="006E3853"/>
    <w:rsid w:val="006F2A98"/>
    <w:rsid w:val="00704D2F"/>
    <w:rsid w:val="00713F52"/>
    <w:rsid w:val="00757A42"/>
    <w:rsid w:val="00770516"/>
    <w:rsid w:val="00770641"/>
    <w:rsid w:val="007A0B0B"/>
    <w:rsid w:val="007B1241"/>
    <w:rsid w:val="007B62CB"/>
    <w:rsid w:val="007C7909"/>
    <w:rsid w:val="007F1788"/>
    <w:rsid w:val="007F2D8D"/>
    <w:rsid w:val="00805654"/>
    <w:rsid w:val="00812A97"/>
    <w:rsid w:val="008137DA"/>
    <w:rsid w:val="00815D6B"/>
    <w:rsid w:val="008164CA"/>
    <w:rsid w:val="0082642D"/>
    <w:rsid w:val="00835471"/>
    <w:rsid w:val="008368A7"/>
    <w:rsid w:val="008408E7"/>
    <w:rsid w:val="008754B3"/>
    <w:rsid w:val="00881EDC"/>
    <w:rsid w:val="008901A6"/>
    <w:rsid w:val="0089714F"/>
    <w:rsid w:val="008A2067"/>
    <w:rsid w:val="008B30A4"/>
    <w:rsid w:val="008D06A6"/>
    <w:rsid w:val="008E72F2"/>
    <w:rsid w:val="008F683C"/>
    <w:rsid w:val="008F6DFD"/>
    <w:rsid w:val="00901825"/>
    <w:rsid w:val="009055EE"/>
    <w:rsid w:val="00911219"/>
    <w:rsid w:val="00921CE3"/>
    <w:rsid w:val="00922E84"/>
    <w:rsid w:val="00924962"/>
    <w:rsid w:val="009509B6"/>
    <w:rsid w:val="00952D0F"/>
    <w:rsid w:val="009843BC"/>
    <w:rsid w:val="00997511"/>
    <w:rsid w:val="009A7212"/>
    <w:rsid w:val="009A73CE"/>
    <w:rsid w:val="009B718B"/>
    <w:rsid w:val="009E3271"/>
    <w:rsid w:val="009F6646"/>
    <w:rsid w:val="009F6B81"/>
    <w:rsid w:val="00A25702"/>
    <w:rsid w:val="00A354FF"/>
    <w:rsid w:val="00A64EDF"/>
    <w:rsid w:val="00A65D6A"/>
    <w:rsid w:val="00A81F22"/>
    <w:rsid w:val="00A97D7B"/>
    <w:rsid w:val="00AA013C"/>
    <w:rsid w:val="00AA72CC"/>
    <w:rsid w:val="00AB393E"/>
    <w:rsid w:val="00AB654D"/>
    <w:rsid w:val="00AC53D1"/>
    <w:rsid w:val="00AC5F8D"/>
    <w:rsid w:val="00AD145A"/>
    <w:rsid w:val="00B1153D"/>
    <w:rsid w:val="00B56B7B"/>
    <w:rsid w:val="00B63A80"/>
    <w:rsid w:val="00B824B1"/>
    <w:rsid w:val="00B906CA"/>
    <w:rsid w:val="00BA5D02"/>
    <w:rsid w:val="00BD1EED"/>
    <w:rsid w:val="00BD32A3"/>
    <w:rsid w:val="00BF3451"/>
    <w:rsid w:val="00BF3B7E"/>
    <w:rsid w:val="00BF7547"/>
    <w:rsid w:val="00C11EFC"/>
    <w:rsid w:val="00C21121"/>
    <w:rsid w:val="00C43E46"/>
    <w:rsid w:val="00C50586"/>
    <w:rsid w:val="00C6554A"/>
    <w:rsid w:val="00C75CC1"/>
    <w:rsid w:val="00C77D76"/>
    <w:rsid w:val="00CB146C"/>
    <w:rsid w:val="00CE57EF"/>
    <w:rsid w:val="00CF35BC"/>
    <w:rsid w:val="00CF52E8"/>
    <w:rsid w:val="00D01B0F"/>
    <w:rsid w:val="00D02360"/>
    <w:rsid w:val="00D17691"/>
    <w:rsid w:val="00D33256"/>
    <w:rsid w:val="00D33DC8"/>
    <w:rsid w:val="00D37483"/>
    <w:rsid w:val="00D51564"/>
    <w:rsid w:val="00D87D28"/>
    <w:rsid w:val="00D96C76"/>
    <w:rsid w:val="00DB52D2"/>
    <w:rsid w:val="00DC0BB7"/>
    <w:rsid w:val="00DC56CE"/>
    <w:rsid w:val="00DE4271"/>
    <w:rsid w:val="00DF7E1E"/>
    <w:rsid w:val="00E05194"/>
    <w:rsid w:val="00E20466"/>
    <w:rsid w:val="00E86B01"/>
    <w:rsid w:val="00E87E8A"/>
    <w:rsid w:val="00EB4D0F"/>
    <w:rsid w:val="00EC6EF9"/>
    <w:rsid w:val="00ED7C44"/>
    <w:rsid w:val="00F03192"/>
    <w:rsid w:val="00F0678F"/>
    <w:rsid w:val="00F132CE"/>
    <w:rsid w:val="00F26DAD"/>
    <w:rsid w:val="00F359E3"/>
    <w:rsid w:val="00F416AE"/>
    <w:rsid w:val="00F44559"/>
    <w:rsid w:val="00F50FFD"/>
    <w:rsid w:val="00F702EF"/>
    <w:rsid w:val="00F72109"/>
    <w:rsid w:val="00F83F54"/>
    <w:rsid w:val="00F86C18"/>
    <w:rsid w:val="00FA7530"/>
    <w:rsid w:val="00FA7F2D"/>
    <w:rsid w:val="00FB574E"/>
    <w:rsid w:val="00FC034C"/>
    <w:rsid w:val="00FC0528"/>
    <w:rsid w:val="00FC2878"/>
    <w:rsid w:val="00FC6611"/>
    <w:rsid w:val="00FF07D9"/>
    <w:rsid w:val="00FF0B17"/>
    <w:rsid w:val="024B3772"/>
    <w:rsid w:val="0696B0BB"/>
    <w:rsid w:val="06F4CE24"/>
    <w:rsid w:val="22997367"/>
    <w:rsid w:val="25B2DD73"/>
    <w:rsid w:val="3FFF06F8"/>
    <w:rsid w:val="55CCE96E"/>
    <w:rsid w:val="6F882A11"/>
    <w:rsid w:val="7519A9D1"/>
    <w:rsid w:val="7A4C8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2EE2D"/>
  <w15:chartTrackingRefBased/>
  <w15:docId w15:val="{CA65985A-E458-4CEE-B205-2DB387CC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hu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7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57EF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customStyle="1" w:styleId="Kapcsolatiadatok">
    <w:name w:val="Kapcsolati adatok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Fnykp">
    <w:name w:val="Fénykép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E57EF"/>
    <w:pPr>
      <w:spacing w:before="240" w:after="0" w:line="259" w:lineRule="auto"/>
      <w:contextualSpacing w:val="0"/>
      <w:outlineLvl w:val="9"/>
    </w:pPr>
    <w:rPr>
      <w:szCs w:val="32"/>
      <w:lang w:val="hu-HU"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CE57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57E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4BE2"/>
    <w:pPr>
      <w:spacing w:after="100"/>
      <w:ind w:left="440"/>
    </w:pPr>
  </w:style>
  <w:style w:type="paragraph" w:styleId="ListParagraph">
    <w:name w:val="List Paragraph"/>
    <w:basedOn w:val="Normal"/>
    <w:uiPriority w:val="34"/>
    <w:unhideWhenUsed/>
    <w:qFormat/>
    <w:rsid w:val="008D06A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13F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ED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660"/>
    </w:pPr>
    <w:rPr>
      <w:rFonts w:eastAsiaTheme="minorEastAsia"/>
      <w:color w:val="auto"/>
      <w:lang w:val="hu-HU" w:eastAsia="hu-HU"/>
    </w:rPr>
  </w:style>
  <w:style w:type="paragraph" w:styleId="TOC5">
    <w:name w:val="toc 5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880"/>
    </w:pPr>
    <w:rPr>
      <w:rFonts w:eastAsiaTheme="minorEastAsia"/>
      <w:color w:val="auto"/>
      <w:lang w:val="hu-HU" w:eastAsia="hu-HU"/>
    </w:rPr>
  </w:style>
  <w:style w:type="paragraph" w:styleId="TOC6">
    <w:name w:val="toc 6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100"/>
    </w:pPr>
    <w:rPr>
      <w:rFonts w:eastAsiaTheme="minorEastAsia"/>
      <w:color w:val="auto"/>
      <w:lang w:val="hu-HU" w:eastAsia="hu-HU"/>
    </w:rPr>
  </w:style>
  <w:style w:type="paragraph" w:styleId="TOC7">
    <w:name w:val="toc 7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320"/>
    </w:pPr>
    <w:rPr>
      <w:rFonts w:eastAsiaTheme="minorEastAsia"/>
      <w:color w:val="auto"/>
      <w:lang w:val="hu-HU" w:eastAsia="hu-HU"/>
    </w:rPr>
  </w:style>
  <w:style w:type="paragraph" w:styleId="TOC8">
    <w:name w:val="toc 8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540"/>
    </w:pPr>
    <w:rPr>
      <w:rFonts w:eastAsiaTheme="minorEastAsia"/>
      <w:color w:val="auto"/>
      <w:lang w:val="hu-HU" w:eastAsia="hu-HU"/>
    </w:rPr>
  </w:style>
  <w:style w:type="paragraph" w:styleId="TOC9">
    <w:name w:val="toc 9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760"/>
    </w:pPr>
    <w:rPr>
      <w:rFonts w:eastAsiaTheme="minorEastAsia"/>
      <w:color w:val="auto"/>
      <w:lang w:val="hu-HU" w:eastAsia="hu-HU"/>
    </w:rPr>
  </w:style>
  <w:style w:type="character" w:customStyle="1" w:styleId="text-primary">
    <w:name w:val="text-primary"/>
    <w:basedOn w:val="DefaultParagraphFont"/>
    <w:rsid w:val="005C28C8"/>
  </w:style>
  <w:style w:type="paragraph" w:styleId="NoSpacing">
    <w:name w:val="No Spacing"/>
    <w:link w:val="NoSpacingChar"/>
    <w:uiPriority w:val="1"/>
    <w:qFormat/>
    <w:rsid w:val="00C21121"/>
    <w:pPr>
      <w:spacing w:before="0" w:after="0" w:line="240" w:lineRule="auto"/>
    </w:pPr>
    <w:rPr>
      <w:rFonts w:eastAsiaTheme="minorEastAsia"/>
      <w:color w:val="auto"/>
      <w:lang w:val="hu-HU" w:eastAsia="hu-HU"/>
    </w:rPr>
  </w:style>
  <w:style w:type="character" w:customStyle="1" w:styleId="NoSpacingChar">
    <w:name w:val="No Spacing Char"/>
    <w:basedOn w:val="DefaultParagraphFont"/>
    <w:link w:val="NoSpacing"/>
    <w:uiPriority w:val="1"/>
    <w:rsid w:val="00C21121"/>
    <w:rPr>
      <w:rFonts w:eastAsiaTheme="minorEastAsia"/>
      <w:color w:val="auto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youtu.be/AWky0PUa-0Y" TargetMode="External"/><Relationship Id="rId42" Type="http://schemas.openxmlformats.org/officeDocument/2006/relationships/image" Target="media/image10.png"/><Relationship Id="rId47" Type="http://schemas.openxmlformats.org/officeDocument/2006/relationships/hyperlink" Target="https://gymnaziumgimnaziumfila.sharepoint.com/:u:/s/DigitlisMgia/ETaDDiocgdtAupxoIYgeLwsBPMPXBNbODi_SUnnhd6QHog?e=vfPfFL" TargetMode="External"/><Relationship Id="rId63" Type="http://schemas.openxmlformats.org/officeDocument/2006/relationships/hyperlink" Target="https://gymnaziumgimnaziumfila.sharepoint.com/:u:/s/DigitlisMgia/EUsCzMOOtklOvcJK3C_lViEBmdTkZKsrjsO8otR3f_j3dw?e=b16Zr4" TargetMode="External"/><Relationship Id="rId68" Type="http://schemas.openxmlformats.org/officeDocument/2006/relationships/hyperlink" Target="https://www.youtube.com/embed/PlOzEv-rfCY?feature=oembed" TargetMode="External"/><Relationship Id="rId84" Type="http://schemas.openxmlformats.org/officeDocument/2006/relationships/hyperlink" Target="https://www.youtube.com/embed/PlOzEv-rfCY?feature=oembed" TargetMode="External"/><Relationship Id="rId89" Type="http://schemas.openxmlformats.org/officeDocument/2006/relationships/hyperlink" Target="https://youtu.be/AWky0PUa-0Y" TargetMode="External"/><Relationship Id="rId16" Type="http://schemas.openxmlformats.org/officeDocument/2006/relationships/hyperlink" Target="https://www.youtube.com/embed/PlOzEv-rfCY?feature=oembed" TargetMode="External"/><Relationship Id="rId11" Type="http://schemas.openxmlformats.org/officeDocument/2006/relationships/endnotes" Target="endnotes.xml"/><Relationship Id="rId32" Type="http://schemas.openxmlformats.org/officeDocument/2006/relationships/hyperlink" Target="https://www.youtube.com/embed/PlOzEv-rfCY?feature=oembed" TargetMode="External"/><Relationship Id="rId37" Type="http://schemas.openxmlformats.org/officeDocument/2006/relationships/hyperlink" Target="https://youtu.be/AWky0PUa-0Y" TargetMode="External"/><Relationship Id="rId53" Type="http://schemas.openxmlformats.org/officeDocument/2006/relationships/hyperlink" Target="https://youtu.be/AWky0PUa-0Y" TargetMode="External"/><Relationship Id="rId58" Type="http://schemas.openxmlformats.org/officeDocument/2006/relationships/image" Target="media/image14.png"/><Relationship Id="rId74" Type="http://schemas.openxmlformats.org/officeDocument/2006/relationships/image" Target="media/image18.png"/><Relationship Id="rId79" Type="http://schemas.openxmlformats.org/officeDocument/2006/relationships/hyperlink" Target="https://gymnaziumgimnaziumfila.sharepoint.com/:u:/s/DigitlisMgia/EdVFJkEe04FBrgadDz3WbRwB_fBIpuIpZxHqC9Ep0K9a9Q?e=yx7kjN" TargetMode="External"/><Relationship Id="rId5" Type="http://schemas.openxmlformats.org/officeDocument/2006/relationships/customXml" Target="../customXml/item5.xml"/><Relationship Id="rId90" Type="http://schemas.openxmlformats.org/officeDocument/2006/relationships/image" Target="media/image22.png"/><Relationship Id="rId95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hyperlink" Target="https://gymnaziumgimnaziumfila.sharepoint.com/:u:/s/DigitlisMgia/EaGGSJvtYX1Hq9-63XxwgwsB5BIcUFzqSQjuq8gsLltCCA?e=Jryn2U" TargetMode="External"/><Relationship Id="rId43" Type="http://schemas.openxmlformats.org/officeDocument/2006/relationships/hyperlink" Target="https://gymnaziumgimnaziumfila.sharepoint.com/:u:/s/DigitlisMgia/EVGYVlN5bkFAvmzWJeLggUMB_mvQyFKst_g7zlWDBHpicA?e=GEwSiS" TargetMode="External"/><Relationship Id="rId48" Type="http://schemas.openxmlformats.org/officeDocument/2006/relationships/hyperlink" Target="https://www.youtube.com/embed/PlOzEv-rfCY?feature=oembed" TargetMode="External"/><Relationship Id="rId64" Type="http://schemas.openxmlformats.org/officeDocument/2006/relationships/hyperlink" Target="https://www.youtube.com/embed/PlOzEv-rfCY?feature=oembed" TargetMode="External"/><Relationship Id="rId69" Type="http://schemas.openxmlformats.org/officeDocument/2006/relationships/hyperlink" Target="https://youtu.be/AWky0PUa-0Y" TargetMode="External"/><Relationship Id="rId80" Type="http://schemas.openxmlformats.org/officeDocument/2006/relationships/hyperlink" Target="https://www.youtube.com/embed/PlOzEv-rfCY?feature=oembed" TargetMode="External"/><Relationship Id="rId85" Type="http://schemas.openxmlformats.org/officeDocument/2006/relationships/hyperlink" Target="https://youtu.be/AWky0PUa-0Y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jpg"/><Relationship Id="rId17" Type="http://schemas.openxmlformats.org/officeDocument/2006/relationships/hyperlink" Target="https://youtu.be/AWky0PUa-0Y" TargetMode="External"/><Relationship Id="rId25" Type="http://schemas.openxmlformats.org/officeDocument/2006/relationships/hyperlink" Target="https://youtu.be/AWky0PUa-0Y" TargetMode="External"/><Relationship Id="rId33" Type="http://schemas.openxmlformats.org/officeDocument/2006/relationships/hyperlink" Target="https://youtu.be/AWky0PUa-0Y" TargetMode="External"/><Relationship Id="rId38" Type="http://schemas.openxmlformats.org/officeDocument/2006/relationships/image" Target="media/image9.png"/><Relationship Id="rId46" Type="http://schemas.openxmlformats.org/officeDocument/2006/relationships/image" Target="media/image11.png"/><Relationship Id="rId59" Type="http://schemas.openxmlformats.org/officeDocument/2006/relationships/hyperlink" Target="https://gymnaziumgimnaziumfila.sharepoint.com/:u:/s/DigitlisMgia/EcqnQZSx04pMkeCPS1ynExwBe3W3gRdvbhus3giYaLDNPA?e=qYtUvA" TargetMode="External"/><Relationship Id="rId67" Type="http://schemas.openxmlformats.org/officeDocument/2006/relationships/hyperlink" Target="https://gymnaziumgimnaziumfila.sharepoint.com/:u:/s/DigitlisMgia/EWOWvdwrDUFIt9SZ1crQB18BVPcQS4kQPKtXu64vHmauhQ?e=lXUj3o" TargetMode="External"/><Relationship Id="rId20" Type="http://schemas.openxmlformats.org/officeDocument/2006/relationships/hyperlink" Target="https://www.youtube.com/embed/PlOzEv-rfCY?feature=oembed" TargetMode="External"/><Relationship Id="rId41" Type="http://schemas.openxmlformats.org/officeDocument/2006/relationships/hyperlink" Target="https://youtu.be/AWky0PUa-0Y" TargetMode="External"/><Relationship Id="rId54" Type="http://schemas.openxmlformats.org/officeDocument/2006/relationships/image" Target="media/image13.png"/><Relationship Id="rId62" Type="http://schemas.openxmlformats.org/officeDocument/2006/relationships/image" Target="media/image15.png"/><Relationship Id="rId70" Type="http://schemas.openxmlformats.org/officeDocument/2006/relationships/image" Target="media/image17.png"/><Relationship Id="rId75" Type="http://schemas.openxmlformats.org/officeDocument/2006/relationships/hyperlink" Target="https://gymnaziumgimnaziumfila.sharepoint.com/:u:/s/DigitlisMgia/EejexVKh7ZJLr3XkKZiaIIEBiPyZl5Qta7oXpFGcFXRZ7w?e=JvU0c5" TargetMode="External"/><Relationship Id="rId83" Type="http://schemas.openxmlformats.org/officeDocument/2006/relationships/hyperlink" Target="https://gymnaziumgimnaziumfila.sharepoint.com/:u:/s/DigitlisMgia/EWXrvP6E7zpFlM2fU997J-YB9YjoxUT4eKIIyRQE7jKl0w?e=d0plrN" TargetMode="External"/><Relationship Id="rId88" Type="http://schemas.openxmlformats.org/officeDocument/2006/relationships/hyperlink" Target="https://www.youtube.com/embed/PlOzEv-rfCY?feature=oembed" TargetMode="External"/><Relationship Id="rId91" Type="http://schemas.openxmlformats.org/officeDocument/2006/relationships/hyperlink" Target="https://gymnaziumgimnaziumfila.sharepoint.com/:u:/s/DigitlisMgia/EXE0PbYhFeNNhb1rardpKkIBVUPZrxXS0fH62X1AR_OKgQ?e=X0MEsc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gymnaziumgimnaziumfila.sharepoint.com/:u:/s/DigitlisMgia/EUL2AzTYexVNnK58C4WgtekBv14BxYaYoU-lVWDHX5x5gg?e=sJUWTg" TargetMode="External"/><Relationship Id="rId23" Type="http://schemas.openxmlformats.org/officeDocument/2006/relationships/hyperlink" Target="https://gymnaziumgimnaziumfila.sharepoint.com/:u:/s/DigitlisMgia/Eb5k2loAgbpCtV52S33C4XgBlx1whoihkC0_LhwNO1oOew?e=ZWgybd" TargetMode="External"/><Relationship Id="rId28" Type="http://schemas.openxmlformats.org/officeDocument/2006/relationships/hyperlink" Target="https://www.youtube.com/embed/PlOzEv-rfCY?feature=oembed" TargetMode="External"/><Relationship Id="rId36" Type="http://schemas.openxmlformats.org/officeDocument/2006/relationships/hyperlink" Target="https://www.youtube.com/embed/PlOzEv-rfCY?feature=oembed" TargetMode="External"/><Relationship Id="rId49" Type="http://schemas.openxmlformats.org/officeDocument/2006/relationships/hyperlink" Target="https://youtu.be/AWky0PUa-0Y" TargetMode="External"/><Relationship Id="rId57" Type="http://schemas.openxmlformats.org/officeDocument/2006/relationships/hyperlink" Target="https://youtu.be/AWky0PUa-0Y" TargetMode="External"/><Relationship Id="rId10" Type="http://schemas.openxmlformats.org/officeDocument/2006/relationships/footnotes" Target="footnotes.xml"/><Relationship Id="rId31" Type="http://schemas.openxmlformats.org/officeDocument/2006/relationships/hyperlink" Target="https://gymnaziumgimnaziumfila.sharepoint.com/:u:/s/DigitlisMgia/EebVKl0IlyFOvz-53diVZEMBbk7UlfYCmkXHF7IgShpsbA?e=Iw63TU" TargetMode="External"/><Relationship Id="rId44" Type="http://schemas.openxmlformats.org/officeDocument/2006/relationships/hyperlink" Target="https://www.youtube.com/embed/PlOzEv-rfCY?feature=oembed" TargetMode="External"/><Relationship Id="rId52" Type="http://schemas.openxmlformats.org/officeDocument/2006/relationships/hyperlink" Target="https://www.youtube.com/embed/PlOzEv-rfCY?feature=oembed" TargetMode="External"/><Relationship Id="rId60" Type="http://schemas.openxmlformats.org/officeDocument/2006/relationships/hyperlink" Target="https://www.youtube.com/embed/PlOzEv-rfCY?feature=oembed" TargetMode="External"/><Relationship Id="rId65" Type="http://schemas.openxmlformats.org/officeDocument/2006/relationships/hyperlink" Target="https://youtu.be/AWky0PUa-0Y" TargetMode="External"/><Relationship Id="rId73" Type="http://schemas.openxmlformats.org/officeDocument/2006/relationships/hyperlink" Target="https://youtu.be/AWky0PUa-0Y" TargetMode="External"/><Relationship Id="rId78" Type="http://schemas.openxmlformats.org/officeDocument/2006/relationships/image" Target="media/image19.png"/><Relationship Id="rId81" Type="http://schemas.openxmlformats.org/officeDocument/2006/relationships/hyperlink" Target="https://youtu.be/AWky0PUa-0Y" TargetMode="External"/><Relationship Id="rId86" Type="http://schemas.openxmlformats.org/officeDocument/2006/relationships/image" Target="media/image21.png"/><Relationship Id="rId94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4.png"/><Relationship Id="rId39" Type="http://schemas.openxmlformats.org/officeDocument/2006/relationships/hyperlink" Target="https://gymnaziumgimnaziumfila.sharepoint.com/:u:/s/DigitlisMgia/EUYuLYUdF8BBiUFklxtMh6QBi6gABPpPaLed1ucjaT5ElA?e=E4dEtq" TargetMode="External"/><Relationship Id="rId34" Type="http://schemas.openxmlformats.org/officeDocument/2006/relationships/image" Target="media/image8.png"/><Relationship Id="rId50" Type="http://schemas.openxmlformats.org/officeDocument/2006/relationships/image" Target="media/image12.png"/><Relationship Id="rId55" Type="http://schemas.openxmlformats.org/officeDocument/2006/relationships/hyperlink" Target="https://gymnaziumgimnaziumfila.sharepoint.com/:u:/s/DigitlisMgia/Eed-Fu0ZSY1PriyCpdWd6-0BOT6MDCjOV7ILdk-HojR4LA?e=cjbwiO" TargetMode="External"/><Relationship Id="rId76" Type="http://schemas.openxmlformats.org/officeDocument/2006/relationships/hyperlink" Target="https://www.youtube.com/embed/PlOzEv-rfCY?feature=oembed" TargetMode="External"/><Relationship Id="rId97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hyperlink" Target="https://gymnaziumgimnaziumfila.sharepoint.com/:u:/s/DigitlisMgia/EVvn6f14d9tFv_cJS9wx6AEBSnxKxtElV8RkbYmKC1cFaw?e=B7lrGt" TargetMode="External"/><Relationship Id="rId92" Type="http://schemas.openxmlformats.org/officeDocument/2006/relationships/hyperlink" Target="https://www.youtube.com/embed/PlOzEv-rfCY?feature=oembed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youtu.be/AWky0PUa-0Y" TargetMode="External"/><Relationship Id="rId24" Type="http://schemas.openxmlformats.org/officeDocument/2006/relationships/hyperlink" Target="https://www.youtube.com/embed/PlOzEv-rfCY?feature=oembed" TargetMode="External"/><Relationship Id="rId40" Type="http://schemas.openxmlformats.org/officeDocument/2006/relationships/hyperlink" Target="https://www.youtube.com/embed/PlOzEv-rfCY?feature=oembed" TargetMode="External"/><Relationship Id="rId45" Type="http://schemas.openxmlformats.org/officeDocument/2006/relationships/hyperlink" Target="https://youtu.be/AWky0PUa-0Y" TargetMode="External"/><Relationship Id="rId66" Type="http://schemas.openxmlformats.org/officeDocument/2006/relationships/image" Target="media/image16.png"/><Relationship Id="rId87" Type="http://schemas.openxmlformats.org/officeDocument/2006/relationships/hyperlink" Target="https://gymnaziumgimnaziumfila.sharepoint.com/:u:/s/DigitlisMgia/Ed6y9p8UdvhNuEVZQbxqUYkBKqgtLq0zztop0Mph_UlPJg?e=JJwrGw" TargetMode="External"/><Relationship Id="rId61" Type="http://schemas.openxmlformats.org/officeDocument/2006/relationships/hyperlink" Target="https://youtu.be/AWky0PUa-0Y" TargetMode="External"/><Relationship Id="rId82" Type="http://schemas.openxmlformats.org/officeDocument/2006/relationships/image" Target="media/image20.png"/><Relationship Id="rId19" Type="http://schemas.openxmlformats.org/officeDocument/2006/relationships/hyperlink" Target="https://gymnaziumgimnaziumfila.sharepoint.com/:u:/s/DigitlisMgia/EUg5oja2uCxGpGPPgCJ2wDMBUQ823DXvFkKtvfF61vdQyA?e=I1h7Yu" TargetMode="External"/><Relationship Id="rId14" Type="http://schemas.openxmlformats.org/officeDocument/2006/relationships/image" Target="media/image3.png"/><Relationship Id="rId30" Type="http://schemas.openxmlformats.org/officeDocument/2006/relationships/image" Target="media/image7.png"/><Relationship Id="rId35" Type="http://schemas.openxmlformats.org/officeDocument/2006/relationships/hyperlink" Target="https://gymnaziumgimnaziumfila.sharepoint.com/:u:/s/DigitlisMgia/EeUqPgRlTJ9PnGFt8b6FCDsBA8eNpdANTqG5QdbT2yqnDw?e=2fn7Ap" TargetMode="External"/><Relationship Id="rId56" Type="http://schemas.openxmlformats.org/officeDocument/2006/relationships/hyperlink" Target="https://www.youtube.com/embed/PlOzEv-rfCY?feature=oembed" TargetMode="External"/><Relationship Id="rId77" Type="http://schemas.openxmlformats.org/officeDocument/2006/relationships/hyperlink" Target="https://youtu.be/AWky0PUa-0Y" TargetMode="External"/><Relationship Id="rId8" Type="http://schemas.openxmlformats.org/officeDocument/2006/relationships/settings" Target="settings.xml"/><Relationship Id="rId51" Type="http://schemas.openxmlformats.org/officeDocument/2006/relationships/hyperlink" Target="https://gymnaziumgimnaziumfila.sharepoint.com/:u:/s/DigitlisMgia/Ed8WEUpI8y5Ptc5Uhk1cWtABW9NGp8KiZgBqW2IcSJ0Fsg?e=WJKqVL" TargetMode="External"/><Relationship Id="rId72" Type="http://schemas.openxmlformats.org/officeDocument/2006/relationships/hyperlink" Target="https://www.youtube.com/embed/PlOzEv-rfCY?feature=oembed" TargetMode="External"/><Relationship Id="rId93" Type="http://schemas.openxmlformats.org/officeDocument/2006/relationships/hyperlink" Target="https://youtu.be/AWky0PUa-0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i\AppData\Roaming\Microsoft\Templates\Iskolai%20besz&#225;mol&#243;%20f&#233;nyk&#233;ppel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9C0CEF376952C4CAC51E14FD6299A35" ma:contentTypeVersion="15" ma:contentTypeDescription="Új dokumentum létrehozása." ma:contentTypeScope="" ma:versionID="1bd323c869f41ea87bfca2cc077a4e18">
  <xsd:schema xmlns:xsd="http://www.w3.org/2001/XMLSchema" xmlns:xs="http://www.w3.org/2001/XMLSchema" xmlns:p="http://schemas.microsoft.com/office/2006/metadata/properties" xmlns:ns2="9630bb06-a3fd-4b30-9175-99028a5e5585" xmlns:ns3="f981f4dc-cbd9-4907-919e-096813d19ac6" targetNamespace="http://schemas.microsoft.com/office/2006/metadata/properties" ma:root="true" ma:fieldsID="10b8eed7f1588de0a8885c9e33cb5b1d" ns2:_="" ns3:_="">
    <xsd:import namespace="9630bb06-a3fd-4b30-9175-99028a5e5585"/>
    <xsd:import namespace="f981f4dc-cbd9-4907-919e-096813d19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0bb06-a3fd-4b30-9175-99028a5e5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594a5132-4074-4343-bccd-8e00b72887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1f4dc-cbd9-4907-919e-096813d19a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e0a3c95-62cd-4747-937f-1126949278cc}" ma:internalName="TaxCatchAll" ma:showField="CatchAllData" ma:web="f981f4dc-cbd9-4907-919e-096813d19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81f4dc-cbd9-4907-919e-096813d19ac6" xsi:nil="true"/>
    <lcf76f155ced4ddcb4097134ff3c332f xmlns="9630bb06-a3fd-4b30-9175-99028a5e558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50F0FE-7660-4EF9-AF33-DBE3AA56E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0D362F-C153-4340-ADA0-2536F16C65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5CDB3E-95BE-4C7A-B4A8-A7168F897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0bb06-a3fd-4b30-9175-99028a5e5585"/>
    <ds:schemaRef ds:uri="f981f4dc-cbd9-4907-919e-096813d19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35B7EC2-ACCD-4349-B015-59B30CBF48C0}">
  <ds:schemaRefs>
    <ds:schemaRef ds:uri="http://schemas.microsoft.com/office/2006/metadata/properties"/>
    <ds:schemaRef ds:uri="http://schemas.microsoft.com/office/infopath/2007/PartnerControls"/>
    <ds:schemaRef ds:uri="f981f4dc-cbd9-4907-919e-096813d19ac6"/>
    <ds:schemaRef ds:uri="9630bb06-a3fd-4b30-9175-99028a5e55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Iskolai beszámoló fényképpel</Template>
  <TotalTime>23</TotalTime>
  <Pages>26</Pages>
  <Words>2147</Words>
  <Characters>14819</Characters>
  <Application>Microsoft Office Word</Application>
  <DocSecurity>0</DocSecurity>
  <Lines>123</Lines>
  <Paragraphs>33</Paragraphs>
  <ScaleCrop>false</ScaleCrop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Zbierka úloh</dc:title>
  <dc:subject/>
  <dc:creator>Róbert</dc:creator>
  <cp:keywords/>
  <dc:description/>
  <cp:lastModifiedBy>Panka Illés</cp:lastModifiedBy>
  <cp:revision>25</cp:revision>
  <cp:lastPrinted>2022-08-19T10:38:00Z</cp:lastPrinted>
  <dcterms:created xsi:type="dcterms:W3CDTF">2025-09-28T10:47:00Z</dcterms:created>
  <dcterms:modified xsi:type="dcterms:W3CDTF">2026-06-09T08:13:00Z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0x010100D9C0CEF376952C4CAC51E14FD6299A35</vt:lpwstr>
  </property>
  <property fmtid="{D5CDD505-2E9C-101B-9397-08002B2CF9AE}" pid="3" name="MediaServiceImageTags">
    <vt:lpwstr/>
  </property>
</Properties>
</file>