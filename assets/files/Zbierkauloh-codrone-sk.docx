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04769851"/>
        <w:docPartObj>
          <w:docPartGallery w:val="Cover Pages"/>
          <w:docPartUnique/>
        </w:docPartObj>
      </w:sdtPr>
      <w:sdtEndPr>
        <w:rPr>
          <w:lang w:val="hu-HU"/>
        </w:rPr>
      </w:sdtEndPr>
      <w:sdtContent>
        <w:p w14:paraId="430AE751" w14:textId="77777777" w:rsidR="00C21121" w:rsidRDefault="00C21121" w:rsidP="00C21121">
          <w:r>
            <w:rPr>
              <w:noProof/>
              <w:lang w:val="hu-HU" w:eastAsia="hu-HU"/>
            </w:rPr>
            <mc:AlternateContent>
              <mc:Choice Requires="wpg">
                <w:drawing>
                  <wp:anchor distT="0" distB="0" distL="114300" distR="114300" simplePos="0" relativeHeight="251754496" behindDoc="0" locked="0" layoutInCell="1" allowOverlap="1" wp14:anchorId="332641A5" wp14:editId="0DEF9D14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36124" cy="10058400"/>
                    <wp:effectExtent l="0" t="0" r="7620" b="0"/>
                    <wp:wrapNone/>
                    <wp:docPr id="453" name="Csoport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36124" cy="10058400"/>
                              <a:chOff x="0" y="0"/>
                              <a:chExt cx="3136124" cy="10058400"/>
                            </a:xfr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</wpg:grpSpPr>
                          <wps:wsp>
                            <wps:cNvPr id="459" name="Téglalap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Téglalap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Téglalap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308" y="1466118"/>
                                <a:ext cx="3099816" cy="1101822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B34C21" w14:textId="45094137" w:rsidR="003D4D11" w:rsidRDefault="003D4D11" w:rsidP="00C21121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Téglalap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51C592" w14:textId="1DE7D2F2" w:rsidR="003D4D11" w:rsidRDefault="003D4D11" w:rsidP="00C21121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proofErr w:type="spellStart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>Tello</w:t>
                                  </w:r>
                                  <w:proofErr w:type="spellEnd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>Edu</w:t>
                                  </w:r>
                                  <w:proofErr w:type="spellEnd"/>
                                  <w:r w:rsidRPr="000E73FF">
                                    <w:rPr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dr</w:t>
                                  </w:r>
                                  <w:r w:rsidR="005F5F0A">
                                    <w:rPr>
                                      <w:sz w:val="40"/>
                                      <w:szCs w:val="40"/>
                                    </w:rPr>
                                    <w:t>o</w:t>
                                  </w:r>
                                  <w:r>
                                    <w:rPr>
                                      <w:sz w:val="40"/>
                                      <w:szCs w:val="40"/>
                                    </w:rPr>
                                    <w:t>n</w:t>
                                  </w:r>
                                  <w:proofErr w:type="spellEnd"/>
                                </w:p>
                                <w:sdt>
                                  <w:sdtPr>
                                    <w:rPr>
                                      <w:sz w:val="40"/>
                                      <w:szCs w:val="40"/>
                                    </w:rPr>
                                    <w:alias w:val="Dátum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.MM.dd."/>
                                      <w:lid w:val="hu-H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1152D9C" w14:textId="06FB4D82" w:rsidR="003D4D11" w:rsidRDefault="003D4D11" w:rsidP="00C2112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>Robomaster</w:t>
                                      </w:r>
                                      <w:proofErr w:type="spellEnd"/>
                                      <w:r>
                                        <w:rPr>
                                          <w:sz w:val="40"/>
                                          <w:szCs w:val="40"/>
                                        </w:rPr>
                                        <w:t xml:space="preserve"> TT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32641A5" id="Csoport 453" o:spid="_x0000_s1026" style="position:absolute;margin-left:195.75pt;margin-top:0;width:246.95pt;height:11in;z-index:251754496;mso-height-percent:1000;mso-position-horizontal:right;mso-position-horizontal-relative:page;mso-position-vertical:top;mso-position-vertical-relative:page;mso-height-percent:1000" coordsize="31361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">
                    <v:rect id="Téglalap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 filled="f" stroked="f" strokecolor="white" strokeweight="1pt">
                      <v:shadow color="#d8d8d8" offset="3pt,3pt"/>
                    </v:rect>
                    <v:rect id="Téglalap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 filled="f" stroked="f" strokecolor="#d8d8d8"/>
                    <v:rect id="Téglalap 461" o:spid="_x0000_s1029" style="position:absolute;left:363;top:14661;width:30998;height:1101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2DB34C21" w14:textId="45094137" w:rsidR="003D4D11" w:rsidRDefault="003D4D11" w:rsidP="00C21121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rect id="Téglalap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0951C592" w14:textId="1DE7D2F2" w:rsidR="003D4D11" w:rsidRDefault="003D4D11" w:rsidP="00C21121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E73FF">
                              <w:rPr>
                                <w:sz w:val="40"/>
                                <w:szCs w:val="40"/>
                              </w:rPr>
                              <w:t>Tello</w:t>
                            </w:r>
                            <w:proofErr w:type="spellEnd"/>
                            <w:r w:rsidRPr="000E73FF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0E73FF">
                              <w:rPr>
                                <w:sz w:val="40"/>
                                <w:szCs w:val="40"/>
                              </w:rPr>
                              <w:t>Edu</w:t>
                            </w:r>
                            <w:proofErr w:type="spellEnd"/>
                            <w:r w:rsidRPr="000E73FF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dr</w:t>
                            </w:r>
                            <w:r w:rsidR="005F5F0A">
                              <w:rPr>
                                <w:sz w:val="40"/>
                                <w:szCs w:val="40"/>
                              </w:rPr>
                              <w:t>o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n</w:t>
                            </w:r>
                            <w:proofErr w:type="spellEnd"/>
                          </w:p>
                          <w:sdt>
                            <w:sdtPr>
                              <w:rPr>
                                <w:sz w:val="40"/>
                                <w:szCs w:val="40"/>
                              </w:rPr>
                              <w:alias w:val="Dátum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.MM.d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1152D9C" w14:textId="06FB4D82" w:rsidR="003D4D11" w:rsidRDefault="003D4D11" w:rsidP="00C2112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</w:rPr>
                                  <w:t>Robomaster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</w:rPr>
                                  <w:t xml:space="preserve"> TT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A41E3D6" w14:textId="71D92DB2" w:rsidR="00C21121" w:rsidRPr="00C21121" w:rsidRDefault="00C21121" w:rsidP="00C21121">
          <w:pPr>
            <w:rPr>
              <w:lang w:val="hu-HU"/>
            </w:rPr>
          </w:pPr>
          <w:r>
            <w:rPr>
              <w:noProof/>
              <w:lang w:val="hu-HU" w:eastAsia="hu-HU"/>
            </w:rPr>
            <w:drawing>
              <wp:anchor distT="0" distB="0" distL="114300" distR="114300" simplePos="0" relativeHeight="251756544" behindDoc="1" locked="0" layoutInCell="1" allowOverlap="1" wp14:anchorId="71A09AB7" wp14:editId="619452EC">
                <wp:simplePos x="0" y="0"/>
                <wp:positionH relativeFrom="column">
                  <wp:posOffset>1508760</wp:posOffset>
                </wp:positionH>
                <wp:positionV relativeFrom="paragraph">
                  <wp:posOffset>7334250</wp:posOffset>
                </wp:positionV>
                <wp:extent cx="2201545" cy="1516380"/>
                <wp:effectExtent l="0" t="0" r="8255" b="7620"/>
                <wp:wrapTight wrapText="bothSides">
                  <wp:wrapPolygon edited="0">
                    <wp:start x="0" y="0"/>
                    <wp:lineTo x="0" y="21437"/>
                    <wp:lineTo x="21494" y="21437"/>
                    <wp:lineTo x="21494" y="0"/>
                    <wp:lineTo x="0" y="0"/>
                  </wp:wrapPolygon>
                </wp:wrapTight>
                <wp:docPr id="454" name="Kép 4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Kép 31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5095" b="16038"/>
                        <a:stretch/>
                      </pic:blipFill>
                      <pic:spPr bwMode="auto">
                        <a:xfrm>
                          <a:off x="0" y="0"/>
                          <a:ext cx="2201545" cy="1516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hu-HU" w:eastAsia="hu-HU"/>
            </w:rPr>
            <w:drawing>
              <wp:anchor distT="0" distB="0" distL="114300" distR="114300" simplePos="0" relativeHeight="251757568" behindDoc="1" locked="0" layoutInCell="1" allowOverlap="1" wp14:anchorId="23B27F0D" wp14:editId="11C0D39E">
                <wp:simplePos x="0" y="0"/>
                <wp:positionH relativeFrom="margin">
                  <wp:posOffset>-586740</wp:posOffset>
                </wp:positionH>
                <wp:positionV relativeFrom="paragraph">
                  <wp:posOffset>6019800</wp:posOffset>
                </wp:positionV>
                <wp:extent cx="2773680" cy="1499870"/>
                <wp:effectExtent l="0" t="0" r="7620" b="5080"/>
                <wp:wrapTight wrapText="bothSides">
                  <wp:wrapPolygon edited="0">
                    <wp:start x="0" y="0"/>
                    <wp:lineTo x="0" y="21399"/>
                    <wp:lineTo x="21511" y="21399"/>
                    <wp:lineTo x="21511" y="0"/>
                    <wp:lineTo x="0" y="0"/>
                  </wp:wrapPolygon>
                </wp:wrapTight>
                <wp:docPr id="455" name="Kép 455" descr="A képen kézikocsi, konyhai felszerelés, tűzhely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Kép 36" descr="A képen kézikocsi, konyhai felszerelés, tűzhely látható&#10;&#10;Automatikusan generált leírás"/>
                        <pic:cNvPicPr/>
                      </pic:nvPicPr>
                      <pic:blipFill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65" t="27236" r="18786" b="28302"/>
                        <a:stretch/>
                      </pic:blipFill>
                      <pic:spPr bwMode="auto">
                        <a:xfrm>
                          <a:off x="0" y="0"/>
                          <a:ext cx="2773680" cy="1499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val="hu-HU" w:eastAsia="hu-HU"/>
            </w:rPr>
            <mc:AlternateContent>
              <mc:Choice Requires="wps">
                <w:drawing>
                  <wp:anchor distT="0" distB="0" distL="114300" distR="114300" simplePos="0" relativeHeight="251755520" behindDoc="0" locked="0" layoutInCell="0" allowOverlap="1" wp14:anchorId="2D830939" wp14:editId="15CB87AD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2689860</wp:posOffset>
                    </wp:positionV>
                    <wp:extent cx="6970395" cy="653415"/>
                    <wp:effectExtent l="0" t="0" r="15875" b="13335"/>
                    <wp:wrapNone/>
                    <wp:docPr id="463" name="Téglalap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5341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7CEDFF" w:themeColor="accent1" w:themeTint="66"/>
                                    <w:sz w:val="72"/>
                                    <w:szCs w:val="72"/>
                                  </w:rPr>
                                  <w:alias w:val="Cím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35221B6" w14:textId="39B3BEB3" w:rsidR="003D4D11" w:rsidRPr="002D2F73" w:rsidRDefault="005F5F0A" w:rsidP="00C21121">
                                    <w:pPr>
                                      <w:pStyle w:val="NoSpacing"/>
                                      <w:jc w:val="right"/>
                                      <w:rPr>
                                        <w:color w:val="60B4FF" w:themeColor="background2" w:themeShade="BF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7CEDFF" w:themeColor="accent1" w:themeTint="66"/>
                                        <w:sz w:val="72"/>
                                        <w:szCs w:val="72"/>
                                      </w:rPr>
                                      <w:t>Zbierka</w:t>
                                    </w:r>
                                    <w:proofErr w:type="spellEnd"/>
                                    <w:r>
                                      <w:rPr>
                                        <w:color w:val="7CEDFF" w:themeColor="accent1" w:themeTint="66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7CEDFF" w:themeColor="accent1" w:themeTint="66"/>
                                        <w:sz w:val="72"/>
                                        <w:szCs w:val="72"/>
                                      </w:rPr>
                                      <w:t>úloh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D830939" id="Téglalap 16" o:spid="_x0000_s1031" style="position:absolute;margin-left:0;margin-top:211.8pt;width:548.85pt;height:51.45pt;z-index:251755520;visibility:visible;mso-wrap-style:square;mso-width-percent:90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" o:allowincell="f" fillcolor="#007ce9 [1614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color w:val="7CEDFF" w:themeColor="accent1" w:themeTint="66"/>
                              <w:sz w:val="72"/>
                              <w:szCs w:val="72"/>
                            </w:rPr>
                            <w:alias w:val="Cím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035221B6" w14:textId="39B3BEB3" w:rsidR="003D4D11" w:rsidRPr="002D2F73" w:rsidRDefault="005F5F0A" w:rsidP="00C21121">
                              <w:pPr>
                                <w:pStyle w:val="NoSpacing"/>
                                <w:jc w:val="right"/>
                                <w:rPr>
                                  <w:color w:val="60B4FF" w:themeColor="background2" w:themeShade="BF"/>
                                  <w:sz w:val="72"/>
                                  <w:szCs w:val="72"/>
                                </w:rPr>
                              </w:pPr>
                              <w:proofErr w:type="spellStart"/>
                              <w:r>
                                <w:rPr>
                                  <w:color w:val="7CEDFF" w:themeColor="accent1" w:themeTint="66"/>
                                  <w:sz w:val="72"/>
                                  <w:szCs w:val="72"/>
                                </w:rPr>
                                <w:t>Zbierka</w:t>
                              </w:r>
                              <w:proofErr w:type="spellEnd"/>
                              <w:r>
                                <w:rPr>
                                  <w:color w:val="7CEDFF" w:themeColor="accent1" w:themeTint="66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CEDFF" w:themeColor="accent1" w:themeTint="66"/>
                                  <w:sz w:val="72"/>
                                  <w:szCs w:val="72"/>
                                </w:rPr>
                                <w:t>úloh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val="hu-HU" w:eastAsia="hu-HU"/>
            </w:rPr>
            <w:drawing>
              <wp:anchor distT="0" distB="0" distL="114300" distR="114300" simplePos="0" relativeHeight="251758592" behindDoc="1" locked="0" layoutInCell="1" allowOverlap="1" wp14:anchorId="4F998DC8" wp14:editId="50E106A0">
                <wp:simplePos x="0" y="0"/>
                <wp:positionH relativeFrom="column">
                  <wp:posOffset>116205</wp:posOffset>
                </wp:positionH>
                <wp:positionV relativeFrom="paragraph">
                  <wp:posOffset>2455545</wp:posOffset>
                </wp:positionV>
                <wp:extent cx="6192520" cy="3510280"/>
                <wp:effectExtent l="0" t="0" r="0" b="0"/>
                <wp:wrapTight wrapText="bothSides">
                  <wp:wrapPolygon edited="0">
                    <wp:start x="0" y="0"/>
                    <wp:lineTo x="0" y="21452"/>
                    <wp:lineTo x="21529" y="21452"/>
                    <wp:lineTo x="21529" y="0"/>
                    <wp:lineTo x="0" y="0"/>
                  </wp:wrapPolygon>
                </wp:wrapTight>
                <wp:docPr id="456" name="Kép 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Kép 2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520" cy="3510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lang w:val="hu-HU"/>
            </w:rPr>
            <w:br w:type="page"/>
          </w:r>
        </w:p>
      </w:sdtContent>
    </w:sdt>
    <w:p w14:paraId="54F09C91" w14:textId="33BAEBB8" w:rsidR="00C21121" w:rsidRDefault="00C21121">
      <w:pPr>
        <w:rPr>
          <w:color w:val="auto"/>
          <w:sz w:val="40"/>
          <w:szCs w:val="40"/>
          <w:lang w:val="hu-HU"/>
        </w:rPr>
      </w:pPr>
    </w:p>
    <w:sdt>
      <w:sdtPr>
        <w:rPr>
          <w:rFonts w:asciiTheme="minorHAnsi" w:eastAsiaTheme="minorEastAsia" w:hAnsiTheme="minorHAnsi" w:cstheme="minorBidi"/>
          <w:color w:val="595959" w:themeColor="text1" w:themeTint="A6"/>
          <w:sz w:val="22"/>
          <w:szCs w:val="22"/>
          <w:lang w:val="hu" w:eastAsia="en-US"/>
        </w:rPr>
        <w:id w:val="643105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71E22D" w14:textId="48C655B5" w:rsidR="005255DD" w:rsidRDefault="00C27661">
          <w:pPr>
            <w:pStyle w:val="TOCHeading"/>
          </w:pPr>
          <w:proofErr w:type="spellStart"/>
          <w:r>
            <w:t>Obsah</w:t>
          </w:r>
          <w:proofErr w:type="spellEnd"/>
        </w:p>
        <w:p w14:paraId="3214CFEC" w14:textId="7C4DDB51" w:rsidR="003D2364" w:rsidRDefault="005255DD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56325" w:history="1">
            <w:r w:rsidR="003D2364" w:rsidRPr="00701A36">
              <w:rPr>
                <w:rStyle w:val="Hyperlink"/>
                <w:noProof/>
              </w:rPr>
              <w:t>1.</w:t>
            </w:r>
            <w:r w:rsidR="003D2364"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>
              <w:rPr>
                <w:rStyle w:val="Hyperlink"/>
                <w:noProof/>
              </w:rPr>
              <w:t>úloha</w:t>
            </w:r>
            <w:r w:rsidR="003D2364">
              <w:rPr>
                <w:noProof/>
                <w:webHidden/>
              </w:rPr>
              <w:tab/>
            </w:r>
            <w:r w:rsidR="003D2364">
              <w:rPr>
                <w:noProof/>
                <w:webHidden/>
              </w:rPr>
              <w:fldChar w:fldCharType="begin"/>
            </w:r>
            <w:r w:rsidR="003D2364">
              <w:rPr>
                <w:noProof/>
                <w:webHidden/>
              </w:rPr>
              <w:instrText xml:space="preserve"> PAGEREF _Toc210056325 \h </w:instrText>
            </w:r>
            <w:r w:rsidR="003D2364">
              <w:rPr>
                <w:noProof/>
                <w:webHidden/>
              </w:rPr>
            </w:r>
            <w:r w:rsidR="003D2364">
              <w:rPr>
                <w:noProof/>
                <w:webHidden/>
              </w:rPr>
              <w:fldChar w:fldCharType="separate"/>
            </w:r>
            <w:r w:rsidR="003D2364">
              <w:rPr>
                <w:noProof/>
                <w:webHidden/>
              </w:rPr>
              <w:t>4</w:t>
            </w:r>
            <w:r w:rsidR="003D2364">
              <w:rPr>
                <w:noProof/>
                <w:webHidden/>
              </w:rPr>
              <w:fldChar w:fldCharType="end"/>
            </w:r>
          </w:hyperlink>
        </w:p>
        <w:p w14:paraId="637969AC" w14:textId="00917226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6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CA0" w14:textId="713DA52E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7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CA9A" w14:textId="33C1019B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8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4660A" w14:textId="68C2A9BF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29" w:history="1">
            <w:r w:rsidRPr="00701A3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 w:rsidRPr="00E60AE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5D48" w14:textId="4FC7B5F0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0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7037" w14:textId="4928E240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1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BDEBF" w14:textId="2FDFE25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2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D2D76" w14:textId="3591C55D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3" w:history="1">
            <w:r w:rsidRPr="00701A36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 w:rsidRPr="00E60AE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ED2C" w14:textId="128D0F30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4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7AA3" w14:textId="797468D6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5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AE41" w14:textId="31C6E55D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6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FB29" w14:textId="16BA1C61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7" w:history="1">
            <w:r w:rsidRPr="00701A36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 w:rsidRPr="00E60AE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21E00" w14:textId="482CE7DE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8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5B220" w14:textId="4CFC1C6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39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6472" w14:textId="30EB8C19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0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35B1" w14:textId="20A472F5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1" w:history="1">
            <w:r w:rsidRPr="00701A36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 w:rsidRPr="00E60AE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9DB2" w14:textId="283C8EBD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2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B79B3" w14:textId="2ED5DD4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3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9F2C" w14:textId="26E3F82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4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17F9" w14:textId="6CAE1AF8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5" w:history="1">
            <w:r w:rsidRPr="00701A36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 w:rsidRPr="00E60AE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A61D" w14:textId="6D03E0E1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6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8DB6" w14:textId="00F1AA46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7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5D88" w14:textId="7C74EA9F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8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1D8C9" w14:textId="3038BAF7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49" w:history="1">
            <w:r w:rsidRPr="00701A36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E60AE3" w:rsidRPr="00E60AE3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8192" w14:textId="18184AB2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0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58838" w14:textId="5E26EA7E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1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9F70" w14:textId="0BBD4A2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2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7664" w14:textId="54AC0F21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3" w:history="1">
            <w:r w:rsidRPr="00701A36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A925D0" w:rsidRPr="00A925D0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809E" w14:textId="63923A08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4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10044" w14:textId="55CB72FA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5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2CDD" w14:textId="4AA32C7F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6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9CD02" w14:textId="47F01CB0" w:rsidR="003D2364" w:rsidRDefault="003D2364">
          <w:pPr>
            <w:pStyle w:val="TOC1"/>
            <w:tabs>
              <w:tab w:val="left" w:pos="44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7" w:history="1">
            <w:r w:rsidRPr="00701A36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A925D0" w:rsidRPr="00A925D0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C4CD" w14:textId="6C9F3226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8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CEF12" w14:textId="55FD6AF0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59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7675" w14:textId="14766C2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0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3615" w14:textId="6F0115BD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1" w:history="1">
            <w:r w:rsidRPr="00701A36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A925D0" w:rsidRPr="00A925D0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735D" w14:textId="4BDF7E20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2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5EF3" w14:textId="37A9044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3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518A" w14:textId="2DE857B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4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FCFE" w14:textId="1AC058B5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5" w:history="1">
            <w:r w:rsidRPr="00701A36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3584B" w14:textId="7A4A36AB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6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FBAE" w14:textId="1D9EBBCD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7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122A" w14:textId="6D2536B9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8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8177" w14:textId="109F3146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69" w:history="1">
            <w:r w:rsidRPr="00701A36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9283" w14:textId="20CEB4E2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0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79516" w14:textId="0F8D58C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1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639B" w14:textId="746B62D4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2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F964" w14:textId="097021BB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3" w:history="1">
            <w:r w:rsidRPr="00701A36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4120" w14:textId="54FE330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4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53A0" w14:textId="7C1DE16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5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E349" w14:textId="693307DA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6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5045" w14:textId="531B3EF5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7" w:history="1">
            <w:r w:rsidRPr="00701A36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73E81" w14:textId="5B00D2ED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8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DA17" w14:textId="6F05E66E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79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8EAD" w14:textId="3B51924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0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7962" w14:textId="761175A3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1" w:history="1">
            <w:r w:rsidRPr="00701A36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8C3B" w14:textId="01962224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2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6EEE" w14:textId="10F69A54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3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5C7B" w14:textId="27DD915D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4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FA11E" w14:textId="693B4222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5" w:history="1">
            <w:r w:rsidRPr="00701A36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4CBD8" w14:textId="7B0D37B7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6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1666" w14:textId="53E24248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7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4DB4" w14:textId="7ABFEC11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8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B599" w14:textId="43AF9764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89" w:history="1">
            <w:r w:rsidRPr="00701A36">
              <w:rPr>
                <w:rStyle w:val="Hyperlink"/>
                <w:noProof/>
              </w:rPr>
              <w:t>17.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9AC2A" w14:textId="1676C8D2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0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8B39" w14:textId="4A9B0AB6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1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B385" w14:textId="615666F0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2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B66E" w14:textId="08B9745D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3" w:history="1">
            <w:r w:rsidRPr="00701A36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7961" w14:textId="1D06A70D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4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778C" w14:textId="0A0BF738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5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912B2" w14:textId="0B24BF05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6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1287" w14:textId="36F9F53D" w:rsidR="003D2364" w:rsidRDefault="003D2364">
          <w:pPr>
            <w:pStyle w:val="TOC1"/>
            <w:tabs>
              <w:tab w:val="left" w:pos="660"/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7" w:history="1">
            <w:r w:rsidRPr="00701A36">
              <w:rPr>
                <w:rStyle w:val="Hyperlink"/>
                <w:noProof/>
              </w:rPr>
              <w:t>19.</w:t>
            </w:r>
            <w:r>
              <w:rPr>
                <w:rFonts w:eastAsiaTheme="minorEastAsia"/>
                <w:noProof/>
                <w:color w:val="auto"/>
                <w:lang w:val="hu-HU" w:eastAsia="hu-HU"/>
              </w:rPr>
              <w:tab/>
            </w:r>
            <w:r w:rsidR="00F61C0B" w:rsidRPr="00F61C0B">
              <w:rPr>
                <w:rStyle w:val="Hyperlink"/>
                <w:noProof/>
              </w:rPr>
              <w:t>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930B" w14:textId="7AB79C5A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8" w:history="1">
            <w:r w:rsidRPr="00701A36">
              <w:rPr>
                <w:rStyle w:val="Hyperlink"/>
                <w:noProof/>
              </w:rPr>
              <w:t>Blockly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EA34" w14:textId="6EBEF593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399" w:history="1">
            <w:r w:rsidRPr="00701A36">
              <w:rPr>
                <w:rStyle w:val="Hyperlink"/>
                <w:noProof/>
              </w:rPr>
              <w:t>Python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CB99" w14:textId="50D8622F" w:rsidR="003D2364" w:rsidRDefault="003D2364">
          <w:pPr>
            <w:pStyle w:val="TOC3"/>
            <w:tabs>
              <w:tab w:val="right" w:leader="dot" w:pos="9742"/>
            </w:tabs>
            <w:rPr>
              <w:rFonts w:eastAsiaTheme="minorEastAsia"/>
              <w:noProof/>
              <w:color w:val="auto"/>
              <w:lang w:val="hu-HU" w:eastAsia="hu-HU"/>
            </w:rPr>
          </w:pPr>
          <w:hyperlink w:anchor="_Toc210056400" w:history="1">
            <w:r w:rsidRPr="00701A36">
              <w:rPr>
                <w:rStyle w:val="Hyperlink"/>
                <w:noProof/>
              </w:rPr>
              <w:t>Vide</w:t>
            </w:r>
            <w:r w:rsidR="00F61C0B">
              <w:rPr>
                <w:rStyle w:val="Hyperlink"/>
                <w:noProof/>
              </w:rPr>
              <w:t>o</w:t>
            </w:r>
            <w:r w:rsidRPr="00701A3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E9749" w14:textId="5467EDA6" w:rsidR="005255DD" w:rsidRDefault="005255DD">
          <w:r>
            <w:rPr>
              <w:b/>
              <w:bCs/>
            </w:rPr>
            <w:fldChar w:fldCharType="end"/>
          </w:r>
        </w:p>
      </w:sdtContent>
    </w:sdt>
    <w:p w14:paraId="360E0E5D" w14:textId="77777777" w:rsidR="007F1788" w:rsidRDefault="007F1788" w:rsidP="007F1788">
      <w:pPr>
        <w:jc w:val="center"/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p w14:paraId="45961F96" w14:textId="77777777" w:rsidR="007F1788" w:rsidRDefault="007F1788" w:rsidP="007F1788">
      <w:pPr>
        <w:jc w:val="center"/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</w:p>
    <w:p w14:paraId="132A7625" w14:textId="76F3E428" w:rsidR="00CE57EF" w:rsidRDefault="00CE57EF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</w:pPr>
      <w:r>
        <w:rPr>
          <w:rFonts w:asciiTheme="majorHAnsi" w:eastAsiaTheme="majorEastAsia" w:hAnsiTheme="majorHAnsi" w:cstheme="majorBidi"/>
          <w:color w:val="007789" w:themeColor="accent1" w:themeShade="BF"/>
          <w:sz w:val="32"/>
          <w:lang w:val="hu-HU"/>
        </w:rPr>
        <w:br w:type="page"/>
      </w:r>
    </w:p>
    <w:p w14:paraId="26A1BEEB" w14:textId="11C38DF8" w:rsidR="006062FF" w:rsidRPr="00CB146C" w:rsidRDefault="00C27661" w:rsidP="006062FF">
      <w:pPr>
        <w:pStyle w:val="Heading1"/>
        <w:numPr>
          <w:ilvl w:val="0"/>
          <w:numId w:val="19"/>
        </w:numPr>
        <w:ind w:left="284" w:hanging="284"/>
      </w:pPr>
      <w:proofErr w:type="spellStart"/>
      <w:r>
        <w:rPr>
          <w:sz w:val="28"/>
          <w:szCs w:val="28"/>
        </w:rPr>
        <w:lastRenderedPageBreak/>
        <w:t>úloha</w:t>
      </w:r>
      <w:proofErr w:type="spellEnd"/>
    </w:p>
    <w:p w14:paraId="262604C8" w14:textId="5BBC8CEF" w:rsidR="006062FF" w:rsidRPr="00770641" w:rsidRDefault="00690BE4" w:rsidP="006062FF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690BE4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letí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dopredu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vracia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späť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690BE4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690BE4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B56B7B" w14:paraId="38A034B1" w14:textId="77777777" w:rsidTr="004B532B">
        <w:trPr>
          <w:trHeight w:hRule="exact" w:val="397"/>
        </w:trPr>
        <w:tc>
          <w:tcPr>
            <w:tcW w:w="9776" w:type="dxa"/>
            <w:gridSpan w:val="2"/>
          </w:tcPr>
          <w:p w14:paraId="25F2D20D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0" w:name="_Toc210056326"/>
            <w:bookmarkStart w:id="1" w:name="_Hlk209958504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</w:t>
            </w:r>
            <w:r w:rsidR="00B56B7B"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:</w:t>
            </w:r>
            <w:bookmarkEnd w:id="0"/>
            <w:r w:rsidR="003D4D11">
              <w:rPr>
                <w:noProof/>
              </w:rPr>
              <w:t xml:space="preserve"> </w:t>
            </w:r>
            <w:hyperlink r:id="rId15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2_2_1.xml</w:t>
              </w:r>
            </w:hyperlink>
          </w:p>
          <w:p w14:paraId="2CF47102" w14:textId="09678FB0" w:rsidR="00B56B7B" w:rsidRDefault="00B56B7B" w:rsidP="00815D6B">
            <w:pPr>
              <w:pStyle w:val="Heading3"/>
              <w:rPr>
                <w:noProof/>
              </w:rPr>
            </w:pPr>
          </w:p>
        </w:tc>
      </w:tr>
      <w:tr w:rsidR="00B56B7B" w14:paraId="688780D7" w14:textId="77777777" w:rsidTr="004B532B">
        <w:trPr>
          <w:trHeight w:hRule="exact" w:val="397"/>
        </w:trPr>
        <w:tc>
          <w:tcPr>
            <w:tcW w:w="9776" w:type="dxa"/>
            <w:gridSpan w:val="2"/>
          </w:tcPr>
          <w:p w14:paraId="387E837F" w14:textId="2168C61A" w:rsidR="00B56B7B" w:rsidRDefault="00B56B7B" w:rsidP="00815D6B">
            <w:pPr>
              <w:pStyle w:val="Heading3"/>
              <w:rPr>
                <w:noProof/>
              </w:rPr>
            </w:pPr>
            <w:bookmarkStart w:id="2" w:name="_Toc210056327"/>
            <w:r>
              <w:rPr>
                <w:noProof/>
              </w:rPr>
              <w:t>Python :</w:t>
            </w:r>
            <w:bookmarkEnd w:id="2"/>
          </w:p>
        </w:tc>
      </w:tr>
      <w:tr w:rsidR="004B532B" w14:paraId="28D1CC0B" w14:textId="77777777" w:rsidTr="004B532B">
        <w:trPr>
          <w:trHeight w:hRule="exact" w:val="397"/>
        </w:trPr>
        <w:tc>
          <w:tcPr>
            <w:tcW w:w="9776" w:type="dxa"/>
            <w:gridSpan w:val="2"/>
          </w:tcPr>
          <w:p w14:paraId="26C68465" w14:textId="69A7BA14" w:rsidR="004B532B" w:rsidRDefault="004B532B" w:rsidP="00815D6B">
            <w:pPr>
              <w:pStyle w:val="Heading3"/>
              <w:rPr>
                <w:noProof/>
              </w:rPr>
            </w:pPr>
            <w:bookmarkStart w:id="3" w:name="_Toc210056328"/>
            <w:r>
              <w:rPr>
                <w:noProof/>
              </w:rPr>
              <w:t>Vide</w:t>
            </w:r>
            <w:r w:rsidR="00C27661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3"/>
          </w:p>
        </w:tc>
      </w:tr>
      <w:bookmarkEnd w:id="1"/>
      <w:tr w:rsidR="006062FF" w14:paraId="5FE42C1B" w14:textId="77777777" w:rsidTr="004B532B">
        <w:trPr>
          <w:trHeight w:hRule="exact" w:val="6791"/>
        </w:trPr>
        <w:tc>
          <w:tcPr>
            <w:tcW w:w="4815" w:type="dxa"/>
          </w:tcPr>
          <w:p w14:paraId="19397A3B" w14:textId="5BD589CC" w:rsidR="008754B3" w:rsidRDefault="003D4D11" w:rsidP="008754B3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  <w:lang w:val="hu-HU" w:eastAsia="hu-HU"/>
              </w:rPr>
              <w:drawing>
                <wp:anchor distT="0" distB="0" distL="114300" distR="114300" simplePos="0" relativeHeight="251759616" behindDoc="0" locked="0" layoutInCell="1" allowOverlap="1" wp14:anchorId="62AB4984" wp14:editId="061C9925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227330</wp:posOffset>
                  </wp:positionV>
                  <wp:extent cx="2920365" cy="1863090"/>
                  <wp:effectExtent l="0" t="0" r="0" b="3810"/>
                  <wp:wrapSquare wrapText="bothSides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_2_1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1618A"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7FA73D33" w14:textId="78011026" w:rsidR="003D4D11" w:rsidRPr="00C1618A" w:rsidRDefault="003D4D11" w:rsidP="008754B3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</w:p>
          <w:p w14:paraId="10CF461B" w14:textId="7B500B97" w:rsidR="008754B3" w:rsidRDefault="008754B3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7AEC872" w14:textId="28416EE7" w:rsidR="008754B3" w:rsidRPr="008754B3" w:rsidRDefault="008754B3" w:rsidP="008754B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90551CF" w14:textId="77777777" w:rsidR="008754B3" w:rsidRDefault="008754B3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D689DEA" w14:textId="3E1A8640" w:rsidR="008754B3" w:rsidRDefault="008754B3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A9D0E02" w14:textId="77777777" w:rsidR="009B718B" w:rsidRDefault="009B718B" w:rsidP="008754B3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BF50703" w14:textId="1AE151BE" w:rsidR="008754B3" w:rsidRPr="008754B3" w:rsidRDefault="008754B3" w:rsidP="008754B3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5C2993C0" w14:textId="5ACF699D" w:rsidR="006062FF" w:rsidRDefault="000C5E22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4B8B12DA" w14:textId="61F4AA6D" w:rsidR="000C5E22" w:rsidRPr="000C5E22" w:rsidRDefault="000C5E22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2161B1F" w14:textId="28F616DC" w:rsidR="006062FF" w:rsidRDefault="006062FF" w:rsidP="0096199B">
            <w:pPr>
              <w:rPr>
                <w:lang w:val="hu-HU"/>
              </w:rPr>
            </w:pPr>
          </w:p>
          <w:p w14:paraId="651B3D17" w14:textId="77777777" w:rsidR="006062FF" w:rsidRPr="006062FF" w:rsidRDefault="006062FF" w:rsidP="0096199B">
            <w:pPr>
              <w:rPr>
                <w:lang w:val="hu-HU"/>
              </w:rPr>
            </w:pPr>
          </w:p>
          <w:p w14:paraId="61038A79" w14:textId="77777777" w:rsidR="006062FF" w:rsidRDefault="006062FF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6062FF" w14:paraId="07AC8F2B" w14:textId="77777777" w:rsidTr="004B532B">
        <w:trPr>
          <w:trHeight w:hRule="exact" w:val="4989"/>
        </w:trPr>
        <w:tc>
          <w:tcPr>
            <w:tcW w:w="9776" w:type="dxa"/>
            <w:gridSpan w:val="2"/>
          </w:tcPr>
          <w:p w14:paraId="6B573432" w14:textId="7C7C74D4" w:rsidR="008B30A4" w:rsidRPr="000726B8" w:rsidRDefault="008B30A4" w:rsidP="008B30A4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0B7A4A18" w14:textId="77777777" w:rsidR="008B30A4" w:rsidRDefault="008B30A4" w:rsidP="008B30A4">
            <w:pPr>
              <w:rPr>
                <w:noProof/>
                <w:lang w:val="hu-HU"/>
              </w:rPr>
            </w:pPr>
          </w:p>
          <w:p w14:paraId="6D792BCB" w14:textId="77777777" w:rsidR="008B30A4" w:rsidRDefault="008B30A4" w:rsidP="008B30A4">
            <w:pPr>
              <w:rPr>
                <w:noProof/>
                <w:lang w:val="hu-HU"/>
              </w:rPr>
            </w:pPr>
          </w:p>
          <w:p w14:paraId="5C9209F9" w14:textId="77777777" w:rsidR="008B30A4" w:rsidRDefault="008B30A4" w:rsidP="008B30A4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9957FC7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53EBD5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98B0B7E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644B4B1" w14:textId="77777777" w:rsidR="008B30A4" w:rsidRPr="009F0D66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4D4D4EC" w14:textId="77777777" w:rsidR="008B30A4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3F94DC9" w14:textId="77777777" w:rsidR="008B30A4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29C8A7" w14:textId="77777777" w:rsidR="008B30A4" w:rsidRDefault="008B30A4" w:rsidP="008B30A4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7CF414" w14:textId="6D4052C8" w:rsidR="006062FF" w:rsidRDefault="008B30A4" w:rsidP="008B30A4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4897DBF" w14:textId="5CA5D66F" w:rsidR="004B532B" w:rsidRPr="00CB146C" w:rsidRDefault="006062FF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5A5B1C">
        <w:rPr>
          <w:sz w:val="28"/>
          <w:szCs w:val="28"/>
        </w:rPr>
        <w:lastRenderedPageBreak/>
        <w:t>úloha</w:t>
      </w:r>
      <w:proofErr w:type="spellEnd"/>
    </w:p>
    <w:p w14:paraId="09A9EAB2" w14:textId="5EC05CF0" w:rsidR="004B532B" w:rsidRPr="00770641" w:rsidRDefault="008675A3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8675A3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písmeno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 T –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bez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otáčania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8675A3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8675A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7096BC0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C920C00" w14:textId="19E34C8C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" w:name="_Toc210056330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"/>
            <w:r w:rsidR="003D4D11"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17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2_2_2.xml</w:t>
              </w:r>
            </w:hyperlink>
          </w:p>
          <w:p w14:paraId="569D6E21" w14:textId="63F9E650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1F4A66D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1B95DA5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5" w:name="_Toc210056331"/>
            <w:r>
              <w:rPr>
                <w:noProof/>
              </w:rPr>
              <w:t>Python :</w:t>
            </w:r>
            <w:bookmarkEnd w:id="5"/>
          </w:p>
        </w:tc>
      </w:tr>
      <w:tr w:rsidR="004B532B" w14:paraId="27CA7B4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4576501" w14:textId="79A52A4F" w:rsidR="004B532B" w:rsidRDefault="004B532B" w:rsidP="0096199B">
            <w:pPr>
              <w:pStyle w:val="Heading3"/>
              <w:rPr>
                <w:noProof/>
              </w:rPr>
            </w:pPr>
            <w:bookmarkStart w:id="6" w:name="_Toc210056332"/>
            <w:r>
              <w:rPr>
                <w:noProof/>
              </w:rPr>
              <w:t>Vide</w:t>
            </w:r>
            <w:r w:rsidR="008675A3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6"/>
          </w:p>
        </w:tc>
      </w:tr>
      <w:tr w:rsidR="004B532B" w14:paraId="119FF1CA" w14:textId="77777777" w:rsidTr="0096199B">
        <w:trPr>
          <w:trHeight w:hRule="exact" w:val="6791"/>
        </w:trPr>
        <w:tc>
          <w:tcPr>
            <w:tcW w:w="4815" w:type="dxa"/>
          </w:tcPr>
          <w:p w14:paraId="1B2341CE" w14:textId="62092959" w:rsid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148423C9" w14:textId="35E135F1" w:rsidR="003D4D11" w:rsidRPr="00C1618A" w:rsidRDefault="003D4D11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  <w:lang w:val="hu-HU" w:eastAsia="hu-HU"/>
              </w:rPr>
              <w:drawing>
                <wp:inline distT="0" distB="0" distL="0" distR="0" wp14:anchorId="1BDF1D7E" wp14:editId="77385CE7">
                  <wp:extent cx="2920365" cy="4046855"/>
                  <wp:effectExtent l="0" t="0" r="0" b="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_2_2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404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F416D" w14:textId="4A67F75C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ECDBFA0" w14:textId="7D2A0143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63D2C7A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3E0058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440271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C296A0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BD5C7B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3772E09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4D1FC153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6486245" w14:textId="77777777" w:rsidR="004B532B" w:rsidRDefault="004B532B" w:rsidP="0096199B">
            <w:pPr>
              <w:rPr>
                <w:lang w:val="hu-HU"/>
              </w:rPr>
            </w:pPr>
          </w:p>
          <w:p w14:paraId="31EED818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32E4E13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5E3DB92A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400B95D2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177F5F0D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0C6E2D53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9CD741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9EB4CE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2F21CC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D45BBA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73BED1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02C6B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28E725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DC6146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308A8B9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1716DE4E" w14:textId="3603D63D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8675A3">
        <w:rPr>
          <w:sz w:val="28"/>
          <w:szCs w:val="28"/>
        </w:rPr>
        <w:lastRenderedPageBreak/>
        <w:t>úloha</w:t>
      </w:r>
      <w:proofErr w:type="spellEnd"/>
    </w:p>
    <w:p w14:paraId="635B071D" w14:textId="06D9D162" w:rsidR="004B532B" w:rsidRPr="00770641" w:rsidRDefault="004C330E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4C330E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štvorec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bez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otáčania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4C330E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4C330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6ED6ED1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21BEDD8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7" w:name="_Toc210056334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7"/>
            <w:r w:rsidR="003D4D11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val="hu-HU" w:eastAsia="hu-HU"/>
              </w:rPr>
              <w:t xml:space="preserve"> </w:t>
            </w:r>
            <w:hyperlink r:id="rId19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2_2_3.xml</w:t>
              </w:r>
            </w:hyperlink>
          </w:p>
          <w:p w14:paraId="700C8844" w14:textId="3420488D" w:rsidR="003D4D11" w:rsidRPr="003D4D11" w:rsidRDefault="003D4D11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</w:p>
          <w:p w14:paraId="362CC6E4" w14:textId="2CF2835F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11FBB83B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653A55D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8" w:name="_Toc210056335"/>
            <w:r>
              <w:rPr>
                <w:noProof/>
              </w:rPr>
              <w:t>Python :</w:t>
            </w:r>
            <w:bookmarkEnd w:id="8"/>
          </w:p>
        </w:tc>
      </w:tr>
      <w:tr w:rsidR="004B532B" w14:paraId="61D4F7F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0D761F0" w14:textId="3AC163FD" w:rsidR="004B532B" w:rsidRDefault="004B532B" w:rsidP="0096199B">
            <w:pPr>
              <w:pStyle w:val="Heading3"/>
              <w:rPr>
                <w:noProof/>
              </w:rPr>
            </w:pPr>
            <w:bookmarkStart w:id="9" w:name="_Toc210056336"/>
            <w:r>
              <w:rPr>
                <w:noProof/>
              </w:rPr>
              <w:t>Vide</w:t>
            </w:r>
            <w:r w:rsidR="004C330E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9"/>
          </w:p>
        </w:tc>
      </w:tr>
      <w:tr w:rsidR="004B532B" w14:paraId="7EA8AFD0" w14:textId="77777777" w:rsidTr="0096199B">
        <w:trPr>
          <w:trHeight w:hRule="exact" w:val="6791"/>
        </w:trPr>
        <w:tc>
          <w:tcPr>
            <w:tcW w:w="4815" w:type="dxa"/>
          </w:tcPr>
          <w:p w14:paraId="71BE508E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66D32AFA" w14:textId="032B4187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2D7D9A22" wp14:editId="7AC9731A">
                  <wp:extent cx="2920365" cy="3173730"/>
                  <wp:effectExtent l="0" t="0" r="0" b="7620"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_2_3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17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4AA56" w14:textId="46FA9FF9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FA78632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8D42E0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EF6210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35EC22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54AD7C9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53452BC3" w14:textId="77777777" w:rsidR="004B532B" w:rsidRDefault="004B532B" w:rsidP="0096199B">
            <w:pPr>
              <w:rPr>
                <w:lang w:val="hu-HU"/>
              </w:rPr>
            </w:pPr>
          </w:p>
          <w:p w14:paraId="1FACA77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3DA24379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503435D" w14:textId="77777777" w:rsidR="004B532B" w:rsidRDefault="004B532B" w:rsidP="0096199B">
            <w:pPr>
              <w:rPr>
                <w:lang w:val="hu-HU"/>
              </w:rPr>
            </w:pPr>
          </w:p>
          <w:p w14:paraId="393C086C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4F1BF59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9FA6797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286DAD3C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129B9537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5B81E38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36C2FD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8755CA5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9700F9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12F20A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DC4FD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EF954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83F1BD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81BC66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97E35D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275B32F4" w14:textId="46C5C496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4C330E">
        <w:rPr>
          <w:sz w:val="28"/>
          <w:szCs w:val="28"/>
        </w:rPr>
        <w:lastRenderedPageBreak/>
        <w:t>úloha</w:t>
      </w:r>
      <w:proofErr w:type="spellEnd"/>
    </w:p>
    <w:p w14:paraId="70BE8F62" w14:textId="0E64B0DA" w:rsidR="004B532B" w:rsidRPr="00770641" w:rsidRDefault="00F95A72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F95A72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písmeno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 H –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bez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otáčania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F95A72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F95A7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7326D008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3D181EE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0" w:name="_Toc210056338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0"/>
            <w:r w:rsidR="003D4D11">
              <w:rPr>
                <w:noProof/>
              </w:rPr>
              <w:t xml:space="preserve"> </w:t>
            </w:r>
            <w:hyperlink r:id="rId21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2_2_4.xml</w:t>
              </w:r>
            </w:hyperlink>
          </w:p>
          <w:p w14:paraId="598F8D26" w14:textId="2383C87F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485CA2F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3307ABF5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11" w:name="_Toc210056339"/>
            <w:r>
              <w:rPr>
                <w:noProof/>
              </w:rPr>
              <w:t>Python :</w:t>
            </w:r>
            <w:bookmarkEnd w:id="11"/>
          </w:p>
        </w:tc>
      </w:tr>
      <w:tr w:rsidR="004B532B" w14:paraId="6745F04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4E45963" w14:textId="7D8EB308" w:rsidR="004B532B" w:rsidRDefault="004B532B" w:rsidP="0096199B">
            <w:pPr>
              <w:pStyle w:val="Heading3"/>
              <w:rPr>
                <w:noProof/>
              </w:rPr>
            </w:pPr>
            <w:bookmarkStart w:id="12" w:name="_Toc210056340"/>
            <w:r>
              <w:rPr>
                <w:noProof/>
              </w:rPr>
              <w:t>Vide</w:t>
            </w:r>
            <w:r w:rsidR="00F95A72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12"/>
          </w:p>
        </w:tc>
      </w:tr>
      <w:tr w:rsidR="004B532B" w14:paraId="51D694FE" w14:textId="77777777" w:rsidTr="0096199B">
        <w:trPr>
          <w:trHeight w:hRule="exact" w:val="6791"/>
        </w:trPr>
        <w:tc>
          <w:tcPr>
            <w:tcW w:w="4815" w:type="dxa"/>
          </w:tcPr>
          <w:p w14:paraId="7AEA2BED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31AF1293" w14:textId="1E938FF3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1E0624D6" wp14:editId="266757C0">
                  <wp:extent cx="2920365" cy="3748405"/>
                  <wp:effectExtent l="0" t="0" r="0" b="4445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2_2_4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74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86C1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506A546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AFF4F7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F99B43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6A3B69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19F9392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21ED190A" w14:textId="77777777" w:rsidR="004B532B" w:rsidRDefault="004B532B" w:rsidP="0096199B">
            <w:pPr>
              <w:rPr>
                <w:lang w:val="hu-HU"/>
              </w:rPr>
            </w:pPr>
          </w:p>
          <w:p w14:paraId="1FE655A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6271746F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58CB512" w14:textId="77777777" w:rsidR="004B532B" w:rsidRDefault="004B532B" w:rsidP="0096199B">
            <w:pPr>
              <w:rPr>
                <w:lang w:val="hu-HU"/>
              </w:rPr>
            </w:pPr>
          </w:p>
          <w:p w14:paraId="720B38D8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3390B75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5A96143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01EAEF0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2429FEC9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A203770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0FBBC66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477608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2BE31B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58544A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4A82725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1F273C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D519CF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EFFCEF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6B33FF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7A92CA0" w14:textId="33F9FF6B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8D43E5">
        <w:rPr>
          <w:sz w:val="28"/>
          <w:szCs w:val="28"/>
        </w:rPr>
        <w:lastRenderedPageBreak/>
        <w:t>úloha</w:t>
      </w:r>
      <w:proofErr w:type="spellEnd"/>
    </w:p>
    <w:p w14:paraId="1021E4A6" w14:textId="3F6C9E42" w:rsidR="004B532B" w:rsidRPr="00770641" w:rsidRDefault="008D43E5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8D43E5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trojstupňové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schodisko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vráti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východiskové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miesto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8D43E5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8D43E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571D5AA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48CD10C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3" w:name="_Toc210056342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3"/>
            <w:r w:rsidR="003D4D11">
              <w:rPr>
                <w:noProof/>
              </w:rPr>
              <w:t xml:space="preserve"> </w:t>
            </w:r>
            <w:hyperlink r:id="rId23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2_2_5.xml</w:t>
              </w:r>
            </w:hyperlink>
          </w:p>
          <w:p w14:paraId="2700F2D6" w14:textId="068C0A0E" w:rsidR="003D4D11" w:rsidRDefault="003D4D11" w:rsidP="003D4D11"/>
          <w:p w14:paraId="7F4D64B4" w14:textId="1A8CE316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2E668A1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C2ABB77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14" w:name="_Toc210056343"/>
            <w:r>
              <w:rPr>
                <w:noProof/>
              </w:rPr>
              <w:t>Python :</w:t>
            </w:r>
            <w:bookmarkEnd w:id="14"/>
          </w:p>
        </w:tc>
      </w:tr>
      <w:tr w:rsidR="004B532B" w14:paraId="4D17823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ECB6CBE" w14:textId="2FCF4D24" w:rsidR="004B532B" w:rsidRDefault="004B532B" w:rsidP="0096199B">
            <w:pPr>
              <w:pStyle w:val="Heading3"/>
              <w:rPr>
                <w:noProof/>
              </w:rPr>
            </w:pPr>
            <w:bookmarkStart w:id="15" w:name="_Toc210056344"/>
            <w:r>
              <w:rPr>
                <w:noProof/>
              </w:rPr>
              <w:t>Vide</w:t>
            </w:r>
            <w:r w:rsidR="008D43E5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15"/>
          </w:p>
        </w:tc>
      </w:tr>
      <w:tr w:rsidR="004B532B" w14:paraId="53206CB6" w14:textId="77777777" w:rsidTr="0096199B">
        <w:trPr>
          <w:trHeight w:hRule="exact" w:val="6791"/>
        </w:trPr>
        <w:tc>
          <w:tcPr>
            <w:tcW w:w="4815" w:type="dxa"/>
          </w:tcPr>
          <w:p w14:paraId="39A08F1F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5D33F9DF" w14:textId="10BBA7C1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0A1F5083" wp14:editId="79DF684F">
                  <wp:extent cx="2219325" cy="4312285"/>
                  <wp:effectExtent l="0" t="0" r="9525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2_2_5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5BBA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CFCAEC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4C9586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B51B1B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81BF08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2E761A8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219A321D" w14:textId="77777777" w:rsidR="004B532B" w:rsidRDefault="004B532B" w:rsidP="0096199B">
            <w:pPr>
              <w:rPr>
                <w:lang w:val="hu-HU"/>
              </w:rPr>
            </w:pPr>
          </w:p>
          <w:p w14:paraId="3381525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34071E1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5A5D86E6" w14:textId="77777777" w:rsidR="004B532B" w:rsidRDefault="004B532B" w:rsidP="0096199B">
            <w:pPr>
              <w:rPr>
                <w:lang w:val="hu-HU"/>
              </w:rPr>
            </w:pPr>
          </w:p>
          <w:p w14:paraId="510D0E4E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7CEAB4A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078E7948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1DF7756F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3960EBB5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63F4410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422F453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C03FE2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03ADF0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D8A47B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CECFD5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AC084C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6B244F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00BC79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EF3BC60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6B14F08" w14:textId="3789954F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8D43E5">
        <w:rPr>
          <w:sz w:val="28"/>
          <w:szCs w:val="28"/>
        </w:rPr>
        <w:lastRenderedPageBreak/>
        <w:t>úloha</w:t>
      </w:r>
      <w:proofErr w:type="spellEnd"/>
    </w:p>
    <w:p w14:paraId="3B31DBC5" w14:textId="02F1F418" w:rsidR="004B532B" w:rsidRPr="00770641" w:rsidRDefault="00B22282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B22282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letí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dopredu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vracia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späť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 – s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otočením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B22282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B2228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6FD3CFF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ABBC2E2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6" w:name="_Toc210056346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6"/>
            <w:r w:rsidR="003D4D11">
              <w:rPr>
                <w:noProof/>
              </w:rPr>
              <w:t xml:space="preserve"> </w:t>
            </w:r>
            <w:hyperlink r:id="rId25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2_2_6.xml</w:t>
              </w:r>
            </w:hyperlink>
          </w:p>
          <w:p w14:paraId="02C8E3B2" w14:textId="27B948DF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66726DB6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BDD5E2B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17" w:name="_Toc210056347"/>
            <w:r>
              <w:rPr>
                <w:noProof/>
              </w:rPr>
              <w:t>Python :</w:t>
            </w:r>
            <w:bookmarkEnd w:id="17"/>
          </w:p>
        </w:tc>
      </w:tr>
      <w:tr w:rsidR="004B532B" w14:paraId="2EBD11F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EE7D401" w14:textId="0C956867" w:rsidR="004B532B" w:rsidRDefault="004B532B" w:rsidP="0096199B">
            <w:pPr>
              <w:pStyle w:val="Heading3"/>
              <w:rPr>
                <w:noProof/>
              </w:rPr>
            </w:pPr>
            <w:bookmarkStart w:id="18" w:name="_Toc210056348"/>
            <w:r>
              <w:rPr>
                <w:noProof/>
              </w:rPr>
              <w:t>Vide</w:t>
            </w:r>
            <w:r w:rsidR="00B22282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18"/>
          </w:p>
        </w:tc>
      </w:tr>
      <w:tr w:rsidR="004B532B" w14:paraId="7EE0CDE6" w14:textId="77777777" w:rsidTr="0096199B">
        <w:trPr>
          <w:trHeight w:hRule="exact" w:val="6791"/>
        </w:trPr>
        <w:tc>
          <w:tcPr>
            <w:tcW w:w="4815" w:type="dxa"/>
          </w:tcPr>
          <w:p w14:paraId="7B77FE1F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7DBF5995" w14:textId="1788F91A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7CC91E07" wp14:editId="3BBC7239">
                  <wp:extent cx="2920365" cy="2617470"/>
                  <wp:effectExtent l="0" t="0" r="0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_2_6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61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C95E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970750C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A471FE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5A0CDB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501DB8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34F73EE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AEF594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5B417D3E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7A6E9C0C" w14:textId="77777777" w:rsidR="004B532B" w:rsidRDefault="004B532B" w:rsidP="0096199B">
            <w:pPr>
              <w:rPr>
                <w:lang w:val="hu-HU"/>
              </w:rPr>
            </w:pPr>
          </w:p>
          <w:p w14:paraId="0065611D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4C4B469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3EA53D0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1147E91E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0EC6E16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EC27E37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0670F49A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6646BB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5855F6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8A9483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144F58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D8BD35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837C39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E5851D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D49D12B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1D2F1494" w14:textId="0FDC29C2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2C65DD">
        <w:rPr>
          <w:sz w:val="28"/>
          <w:szCs w:val="28"/>
        </w:rPr>
        <w:lastRenderedPageBreak/>
        <w:t>úloha</w:t>
      </w:r>
      <w:proofErr w:type="spellEnd"/>
    </w:p>
    <w:p w14:paraId="323522C5" w14:textId="54075FBA" w:rsidR="004B532B" w:rsidRPr="00770641" w:rsidRDefault="0081012B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81012B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12B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12B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12B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12B">
        <w:rPr>
          <w:rFonts w:ascii="Times New Roman" w:hAnsi="Times New Roman" w:cs="Times New Roman"/>
          <w:sz w:val="28"/>
          <w:szCs w:val="28"/>
        </w:rPr>
        <w:t>písmeno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 xml:space="preserve"> T – s </w:t>
      </w:r>
      <w:proofErr w:type="spellStart"/>
      <w:r w:rsidRPr="0081012B">
        <w:rPr>
          <w:rFonts w:ascii="Times New Roman" w:hAnsi="Times New Roman" w:cs="Times New Roman"/>
          <w:sz w:val="28"/>
          <w:szCs w:val="28"/>
        </w:rPr>
        <w:t>otočením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81012B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81012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463BEA29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4DBA3EE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19" w:name="_Toc210056350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19"/>
            <w:r w:rsid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27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2_2_7.xml</w:t>
              </w:r>
            </w:hyperlink>
          </w:p>
          <w:p w14:paraId="6AF01537" w14:textId="536D7A27" w:rsidR="003D4D11" w:rsidRPr="003D4D11" w:rsidRDefault="003D4D11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r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</w:p>
          <w:p w14:paraId="3B83B177" w14:textId="6E8C6ABC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3BB7E524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3930F20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20" w:name="_Toc210056351"/>
            <w:r>
              <w:rPr>
                <w:noProof/>
              </w:rPr>
              <w:t>Python :</w:t>
            </w:r>
            <w:bookmarkEnd w:id="20"/>
          </w:p>
        </w:tc>
      </w:tr>
      <w:tr w:rsidR="004B532B" w14:paraId="24CF463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8DE577E" w14:textId="11D4921D" w:rsidR="004B532B" w:rsidRDefault="004B532B" w:rsidP="0096199B">
            <w:pPr>
              <w:pStyle w:val="Heading3"/>
              <w:rPr>
                <w:noProof/>
              </w:rPr>
            </w:pPr>
            <w:bookmarkStart w:id="21" w:name="_Toc210056352"/>
            <w:r>
              <w:rPr>
                <w:noProof/>
              </w:rPr>
              <w:t>Vide</w:t>
            </w:r>
            <w:r w:rsidR="002C65DD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21"/>
          </w:p>
        </w:tc>
      </w:tr>
      <w:tr w:rsidR="004B532B" w14:paraId="70F37F51" w14:textId="77777777" w:rsidTr="0096199B">
        <w:trPr>
          <w:trHeight w:hRule="exact" w:val="6791"/>
        </w:trPr>
        <w:tc>
          <w:tcPr>
            <w:tcW w:w="4815" w:type="dxa"/>
          </w:tcPr>
          <w:p w14:paraId="7037068F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2977E117" w14:textId="4EB4F96F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0FD1EAA6" wp14:editId="6AE3F464">
                  <wp:extent cx="1938020" cy="4312285"/>
                  <wp:effectExtent l="0" t="0" r="5080" b="0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2_2_7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02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2F842" w14:textId="73F4CA0B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7FAF21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12533D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B42ABC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7C3CD2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DA12AF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3AF9275F" w14:textId="77777777" w:rsidR="004B532B" w:rsidRDefault="004B532B" w:rsidP="0096199B">
            <w:pPr>
              <w:rPr>
                <w:lang w:val="hu-HU"/>
              </w:rPr>
            </w:pPr>
          </w:p>
          <w:p w14:paraId="0368322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4F58659F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D3F56BD" w14:textId="77777777" w:rsidR="004B532B" w:rsidRDefault="004B532B" w:rsidP="0096199B">
            <w:pPr>
              <w:rPr>
                <w:lang w:val="hu-HU"/>
              </w:rPr>
            </w:pPr>
          </w:p>
          <w:p w14:paraId="51EF3932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6172174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896A764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48682AAE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5F3A308C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66554CF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08735CE6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CBF92E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73C6B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9A4A2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A1C33C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6FA4EA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BA91B5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18A9FF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E269107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86A40D5" w14:textId="651F5AA7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2C65DD">
        <w:rPr>
          <w:sz w:val="28"/>
          <w:szCs w:val="28"/>
        </w:rPr>
        <w:lastRenderedPageBreak/>
        <w:t>úloha</w:t>
      </w:r>
      <w:proofErr w:type="spellEnd"/>
    </w:p>
    <w:p w14:paraId="6F45F029" w14:textId="38EAED4C" w:rsidR="004B532B" w:rsidRPr="00770641" w:rsidRDefault="0019019A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19019A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19A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19A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019A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19A">
        <w:rPr>
          <w:rFonts w:ascii="Times New Roman" w:hAnsi="Times New Roman" w:cs="Times New Roman"/>
          <w:sz w:val="28"/>
          <w:szCs w:val="28"/>
        </w:rPr>
        <w:t>štvorec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 xml:space="preserve"> – s </w:t>
      </w:r>
      <w:proofErr w:type="spellStart"/>
      <w:r w:rsidRPr="0019019A">
        <w:rPr>
          <w:rFonts w:ascii="Times New Roman" w:hAnsi="Times New Roman" w:cs="Times New Roman"/>
          <w:sz w:val="28"/>
          <w:szCs w:val="28"/>
        </w:rPr>
        <w:t>otočením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19019A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19019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5726C2A4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3898DC51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22" w:name="_Toc210056354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</w:t>
            </w:r>
            <w:bookmarkEnd w:id="22"/>
            <w:r w:rsid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: </w:t>
            </w:r>
            <w:hyperlink r:id="rId29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2_2_8.xml</w:t>
              </w:r>
            </w:hyperlink>
          </w:p>
          <w:p w14:paraId="691B4B5B" w14:textId="681A6616" w:rsidR="004B532B" w:rsidRDefault="004B532B" w:rsidP="003D4D11">
            <w:pPr>
              <w:rPr>
                <w:noProof/>
              </w:rPr>
            </w:pPr>
          </w:p>
        </w:tc>
      </w:tr>
      <w:tr w:rsidR="004B532B" w14:paraId="4F521C9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505EC97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23" w:name="_Toc210056355"/>
            <w:r>
              <w:rPr>
                <w:noProof/>
              </w:rPr>
              <w:t>Python :</w:t>
            </w:r>
            <w:bookmarkEnd w:id="23"/>
          </w:p>
        </w:tc>
      </w:tr>
      <w:tr w:rsidR="004B532B" w14:paraId="30D8F6A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C20C958" w14:textId="20BAD0E8" w:rsidR="004B532B" w:rsidRDefault="004B532B" w:rsidP="0096199B">
            <w:pPr>
              <w:pStyle w:val="Heading3"/>
              <w:rPr>
                <w:noProof/>
              </w:rPr>
            </w:pPr>
            <w:bookmarkStart w:id="24" w:name="_Toc210056356"/>
            <w:r>
              <w:rPr>
                <w:noProof/>
              </w:rPr>
              <w:t>Vide</w:t>
            </w:r>
            <w:r w:rsidR="0019019A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24"/>
          </w:p>
        </w:tc>
      </w:tr>
      <w:tr w:rsidR="004B532B" w14:paraId="6E41A10C" w14:textId="77777777" w:rsidTr="0096199B">
        <w:trPr>
          <w:trHeight w:hRule="exact" w:val="6791"/>
        </w:trPr>
        <w:tc>
          <w:tcPr>
            <w:tcW w:w="4815" w:type="dxa"/>
          </w:tcPr>
          <w:p w14:paraId="3374E640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530FCF9B" w14:textId="300B280F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370C85CA" wp14:editId="51A1FDB1">
                  <wp:extent cx="2207895" cy="4312285"/>
                  <wp:effectExtent l="0" t="0" r="1905" b="0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_2_8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89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C5B" w14:textId="5DCA4CA2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98FC9E1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C4086C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27EF8B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C18C42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D29B1B5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640DC6A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F8A05FF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D14FCF9" w14:textId="77777777" w:rsidR="004B532B" w:rsidRDefault="004B532B" w:rsidP="0096199B">
            <w:pPr>
              <w:rPr>
                <w:lang w:val="hu-HU"/>
              </w:rPr>
            </w:pPr>
          </w:p>
          <w:p w14:paraId="5939C7AE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18AE355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60C60D11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66CC4404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455A34A1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0A1E2E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D8A664C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1835C2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7734F9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DC1EEC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3F26A0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5DBC7D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8F8AC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CCAF8A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1B25078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1CEC61C" w14:textId="5518B8CF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9555F6">
        <w:rPr>
          <w:sz w:val="28"/>
          <w:szCs w:val="28"/>
        </w:rPr>
        <w:lastRenderedPageBreak/>
        <w:t>úloha</w:t>
      </w:r>
      <w:proofErr w:type="spellEnd"/>
    </w:p>
    <w:p w14:paraId="549302C7" w14:textId="56558F1E" w:rsidR="004B532B" w:rsidRPr="00770641" w:rsidRDefault="00AE4F48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AE4F48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4F48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4F48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4F48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4F48">
        <w:rPr>
          <w:rFonts w:ascii="Times New Roman" w:hAnsi="Times New Roman" w:cs="Times New Roman"/>
          <w:sz w:val="28"/>
          <w:szCs w:val="28"/>
        </w:rPr>
        <w:t>písmeno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 xml:space="preserve"> H – s </w:t>
      </w:r>
      <w:proofErr w:type="spellStart"/>
      <w:r w:rsidRPr="00AE4F48">
        <w:rPr>
          <w:rFonts w:ascii="Times New Roman" w:hAnsi="Times New Roman" w:cs="Times New Roman"/>
          <w:sz w:val="28"/>
          <w:szCs w:val="28"/>
        </w:rPr>
        <w:t>otočením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AE4F48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AE4F4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3D3A7570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EB6193F" w14:textId="77777777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25" w:name="_Toc210056358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25"/>
            <w:r w:rsidR="003D4D11">
              <w:rPr>
                <w:noProof/>
              </w:rPr>
              <w:t xml:space="preserve"> </w:t>
            </w:r>
            <w:hyperlink r:id="rId31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2_2_9.xml</w:t>
              </w:r>
            </w:hyperlink>
          </w:p>
          <w:p w14:paraId="26DE67A2" w14:textId="65A594FD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604C0E5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6B81D63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26" w:name="_Toc210056359"/>
            <w:r>
              <w:rPr>
                <w:noProof/>
              </w:rPr>
              <w:t>Python :</w:t>
            </w:r>
            <w:bookmarkEnd w:id="26"/>
          </w:p>
        </w:tc>
      </w:tr>
      <w:tr w:rsidR="004B532B" w14:paraId="615AB49C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0CE31D5" w14:textId="3D40FDDA" w:rsidR="004B532B" w:rsidRDefault="004B532B" w:rsidP="0096199B">
            <w:pPr>
              <w:pStyle w:val="Heading3"/>
              <w:rPr>
                <w:noProof/>
              </w:rPr>
            </w:pPr>
            <w:bookmarkStart w:id="27" w:name="_Toc210056360"/>
            <w:r>
              <w:rPr>
                <w:noProof/>
              </w:rPr>
              <w:t>Vide</w:t>
            </w:r>
            <w:r w:rsidR="00AE4F48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27"/>
          </w:p>
        </w:tc>
      </w:tr>
      <w:tr w:rsidR="004B532B" w14:paraId="0127C3DE" w14:textId="77777777" w:rsidTr="0096199B">
        <w:trPr>
          <w:trHeight w:hRule="exact" w:val="6791"/>
        </w:trPr>
        <w:tc>
          <w:tcPr>
            <w:tcW w:w="4815" w:type="dxa"/>
          </w:tcPr>
          <w:p w14:paraId="72F4C5C0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0BEC8EA9" w14:textId="4DC6C99D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5E316473" wp14:editId="64C122E9">
                  <wp:extent cx="1864995" cy="4312285"/>
                  <wp:effectExtent l="0" t="0" r="1905" b="0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_2_9.p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9A3C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17C5CCA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B0068E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9C5569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2987FB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F67FED8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65EAC15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A08FDD9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5FF71B5" w14:textId="77777777" w:rsidR="004B532B" w:rsidRDefault="004B532B" w:rsidP="0096199B">
            <w:pPr>
              <w:rPr>
                <w:lang w:val="hu-HU"/>
              </w:rPr>
            </w:pPr>
          </w:p>
          <w:p w14:paraId="73B9FA9A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40CFDB9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67A19418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6D91BBDD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0AE1118A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76A8AB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D584F1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DE2F3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9C559D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31494A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79794B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D305C2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34D6A0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BE8E75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0067F9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2993C121" w14:textId="4CA3A17F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BF3B74">
        <w:rPr>
          <w:sz w:val="28"/>
          <w:szCs w:val="28"/>
        </w:rPr>
        <w:lastRenderedPageBreak/>
        <w:t>úloha</w:t>
      </w:r>
      <w:proofErr w:type="spellEnd"/>
    </w:p>
    <w:p w14:paraId="2464D593" w14:textId="78F9037A" w:rsidR="004B532B" w:rsidRPr="00770641" w:rsidRDefault="00E462B6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E462B6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trojstupňové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schodisko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vráti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východiskové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miesto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 – s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otočením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 xml:space="preserve">, a potom </w:t>
      </w:r>
      <w:proofErr w:type="spellStart"/>
      <w:r w:rsidRPr="00E462B6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E462B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0E6F916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DFE2CCC" w14:textId="1B097A29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28" w:name="_Toc210056362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28"/>
            <w:r w:rsidR="003D4D11"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33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2_2_10.xml</w:t>
              </w:r>
            </w:hyperlink>
          </w:p>
          <w:p w14:paraId="4B621FED" w14:textId="4B1B8575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2D6B79F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92AE3A1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29" w:name="_Toc210056363"/>
            <w:r>
              <w:rPr>
                <w:noProof/>
              </w:rPr>
              <w:t>Python :</w:t>
            </w:r>
            <w:bookmarkEnd w:id="29"/>
          </w:p>
        </w:tc>
      </w:tr>
      <w:tr w:rsidR="004B532B" w14:paraId="0D291D4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F320651" w14:textId="08DFA6ED" w:rsidR="004B532B" w:rsidRDefault="004B532B" w:rsidP="0096199B">
            <w:pPr>
              <w:pStyle w:val="Heading3"/>
              <w:rPr>
                <w:noProof/>
              </w:rPr>
            </w:pPr>
            <w:bookmarkStart w:id="30" w:name="_Toc210056364"/>
            <w:r>
              <w:rPr>
                <w:noProof/>
              </w:rPr>
              <w:t>Vide</w:t>
            </w:r>
            <w:r w:rsidR="00E462B6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30"/>
          </w:p>
        </w:tc>
      </w:tr>
      <w:tr w:rsidR="004B532B" w14:paraId="56D0BC90" w14:textId="77777777" w:rsidTr="0096199B">
        <w:trPr>
          <w:trHeight w:hRule="exact" w:val="6791"/>
        </w:trPr>
        <w:tc>
          <w:tcPr>
            <w:tcW w:w="4815" w:type="dxa"/>
          </w:tcPr>
          <w:p w14:paraId="5C98F962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1E655FB6" w14:textId="39E9047D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3B5E110B" wp14:editId="16ADBDE6">
                  <wp:extent cx="2920365" cy="2907030"/>
                  <wp:effectExtent l="0" t="0" r="0" b="7620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_2_10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90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59E2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2616AF5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50E73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0C3C56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1792B2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07A5BFB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E6569E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639BAEA2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6876B25" w14:textId="77777777" w:rsidR="004B532B" w:rsidRDefault="004B532B" w:rsidP="0096199B">
            <w:pPr>
              <w:rPr>
                <w:lang w:val="hu-HU"/>
              </w:rPr>
            </w:pPr>
          </w:p>
          <w:p w14:paraId="742652AA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7D3E36F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AE78546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20DEB7C2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1B3C3FF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16F43FE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4904FD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F550DB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CFC921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07DE11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831DE1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21056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9D9D28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46D89C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94BC594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C3DB84D" w14:textId="00F58329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E462B6">
        <w:rPr>
          <w:sz w:val="28"/>
          <w:szCs w:val="28"/>
        </w:rPr>
        <w:lastRenderedPageBreak/>
        <w:t>úloha</w:t>
      </w:r>
      <w:proofErr w:type="spellEnd"/>
    </w:p>
    <w:p w14:paraId="36D41D2B" w14:textId="182399EB" w:rsidR="004B532B" w:rsidRPr="00770641" w:rsidRDefault="00757AD0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57AD0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štvorec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pomocou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cyklu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757AD0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757AD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1450E5E8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2700A67" w14:textId="3F4BD36E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31" w:name="_Toc210056366"/>
            <w:r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31"/>
            <w:r w:rsidR="003D4D11" w:rsidRPr="003D4D11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</w:t>
            </w:r>
            <w:hyperlink r:id="rId35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2_2_11.xml</w:t>
              </w:r>
            </w:hyperlink>
          </w:p>
          <w:p w14:paraId="026FC122" w14:textId="33B07493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12B1D499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E90C3BB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32" w:name="_Toc210056367"/>
            <w:r>
              <w:rPr>
                <w:noProof/>
              </w:rPr>
              <w:t>Python :</w:t>
            </w:r>
            <w:bookmarkEnd w:id="32"/>
          </w:p>
        </w:tc>
      </w:tr>
      <w:tr w:rsidR="004B532B" w14:paraId="6482BCB0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B35A834" w14:textId="37DCF8C0" w:rsidR="004B532B" w:rsidRDefault="004B532B" w:rsidP="0096199B">
            <w:pPr>
              <w:pStyle w:val="Heading3"/>
              <w:rPr>
                <w:noProof/>
              </w:rPr>
            </w:pPr>
            <w:bookmarkStart w:id="33" w:name="_Toc210056368"/>
            <w:r>
              <w:rPr>
                <w:noProof/>
              </w:rPr>
              <w:t>Vide</w:t>
            </w:r>
            <w:r w:rsidR="00757AD0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33"/>
          </w:p>
        </w:tc>
      </w:tr>
      <w:tr w:rsidR="004B532B" w14:paraId="77D149C8" w14:textId="77777777" w:rsidTr="0096199B">
        <w:trPr>
          <w:trHeight w:hRule="exact" w:val="6791"/>
        </w:trPr>
        <w:tc>
          <w:tcPr>
            <w:tcW w:w="4815" w:type="dxa"/>
          </w:tcPr>
          <w:p w14:paraId="232D7A8A" w14:textId="77965386" w:rsid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5D0F3596" w14:textId="4438C7B6" w:rsidR="003D4D11" w:rsidRPr="00C1618A" w:rsidRDefault="003D4D11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  <w:lang w:val="hu-HU" w:eastAsia="hu-HU"/>
              </w:rPr>
              <w:drawing>
                <wp:inline distT="0" distB="0" distL="0" distR="0" wp14:anchorId="51526C14" wp14:editId="3F92EA61">
                  <wp:extent cx="2920365" cy="2790825"/>
                  <wp:effectExtent l="0" t="0" r="0" b="9525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_2_11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556A" w14:textId="08F06278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44C6E71" w14:textId="20C912ED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335C1F7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05EE8A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410839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89637A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5E15E60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1EE73DF" w14:textId="77777777" w:rsidR="004B532B" w:rsidRDefault="004B532B" w:rsidP="0096199B">
            <w:pPr>
              <w:rPr>
                <w:lang w:val="hu-HU"/>
              </w:rPr>
            </w:pPr>
          </w:p>
          <w:p w14:paraId="73E01A8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766E284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10CDFC2" w14:textId="77777777" w:rsidR="004B532B" w:rsidRDefault="004B532B" w:rsidP="0096199B">
            <w:pPr>
              <w:rPr>
                <w:lang w:val="hu-HU"/>
              </w:rPr>
            </w:pPr>
          </w:p>
          <w:p w14:paraId="25F0EE6B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6F749A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4DD39629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3086DC0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65672E6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26BDC1E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EE8354D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D51B2F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24BD8CA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2C8B19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85209E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53D70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16C68F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704255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518A73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FAD21B3" w14:textId="389DCCF3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757AD0">
        <w:rPr>
          <w:sz w:val="28"/>
          <w:szCs w:val="28"/>
        </w:rPr>
        <w:lastRenderedPageBreak/>
        <w:t>úloha</w:t>
      </w:r>
      <w:proofErr w:type="spellEnd"/>
    </w:p>
    <w:p w14:paraId="0FF2A7C6" w14:textId="014CA7C3" w:rsidR="004B532B" w:rsidRPr="00770641" w:rsidRDefault="007A5601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A5601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trojstupňové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schodisko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vráti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východiskové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miesto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pomocou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cyklu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7A5601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7A560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05B33D3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05E76AA9" w14:textId="19F388CC" w:rsidR="003D4D11" w:rsidRPr="003D4D11" w:rsidRDefault="00C1618A" w:rsidP="003D4D1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34" w:name="_Toc210056370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34"/>
            <w:r w:rsidR="003D4D11" w:rsidRPr="003D4D1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  <w:t xml:space="preserve"> </w:t>
            </w:r>
            <w:hyperlink r:id="rId37" w:history="1">
              <w:r w:rsidR="003D4D11" w:rsidRPr="003D4D1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2_2_12.xml</w:t>
              </w:r>
            </w:hyperlink>
          </w:p>
          <w:p w14:paraId="6B1AFEF0" w14:textId="2161D58A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08F4A07C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8413755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35" w:name="_Toc210056371"/>
            <w:r>
              <w:rPr>
                <w:noProof/>
              </w:rPr>
              <w:t>Python :</w:t>
            </w:r>
            <w:bookmarkEnd w:id="35"/>
          </w:p>
        </w:tc>
      </w:tr>
      <w:tr w:rsidR="004B532B" w14:paraId="19E74AC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BBD580A" w14:textId="12B6CF9D" w:rsidR="004B532B" w:rsidRDefault="004B532B" w:rsidP="0096199B">
            <w:pPr>
              <w:pStyle w:val="Heading3"/>
              <w:rPr>
                <w:noProof/>
              </w:rPr>
            </w:pPr>
            <w:bookmarkStart w:id="36" w:name="_Toc210056372"/>
            <w:r>
              <w:rPr>
                <w:noProof/>
              </w:rPr>
              <w:t>Vide</w:t>
            </w:r>
            <w:r w:rsidR="007A5601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36"/>
          </w:p>
        </w:tc>
      </w:tr>
      <w:tr w:rsidR="004B532B" w14:paraId="4142951D" w14:textId="77777777" w:rsidTr="0096199B">
        <w:trPr>
          <w:trHeight w:hRule="exact" w:val="6791"/>
        </w:trPr>
        <w:tc>
          <w:tcPr>
            <w:tcW w:w="4815" w:type="dxa"/>
          </w:tcPr>
          <w:p w14:paraId="1A0F1B8A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4366099C" w14:textId="5A95452D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2B8BA4C4" wp14:editId="03B3F485">
                  <wp:extent cx="1957070" cy="4312285"/>
                  <wp:effectExtent l="0" t="0" r="5080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_2_12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070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B78EB" w14:textId="45EC826F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DAAA1A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607FB5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B427F5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11B152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7083583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CD79EE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6F87F9B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064415CF" w14:textId="77777777" w:rsidR="004B532B" w:rsidRDefault="004B532B" w:rsidP="0096199B">
            <w:pPr>
              <w:rPr>
                <w:lang w:val="hu-HU"/>
              </w:rPr>
            </w:pPr>
          </w:p>
          <w:p w14:paraId="7D055806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510ED65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A67A8F6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25F3F85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0B149DD2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0F74639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194DD6B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A340F4A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A3B62AD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34543B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342A3A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8D537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EC7407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CFFE49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FF2A317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73E7D1E5" w14:textId="4EB865E3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F00A4E">
        <w:rPr>
          <w:sz w:val="28"/>
          <w:szCs w:val="28"/>
        </w:rPr>
        <w:lastRenderedPageBreak/>
        <w:t>úloha</w:t>
      </w:r>
      <w:proofErr w:type="spellEnd"/>
    </w:p>
    <w:p w14:paraId="1F6C2BAA" w14:textId="471DA159" w:rsidR="004B532B" w:rsidRPr="00770641" w:rsidRDefault="00533D8F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noProof/>
          <w:sz w:val="28"/>
          <w:szCs w:val="28"/>
          <w:lang w:val="hu-HU" w:eastAsia="hu-HU"/>
        </w:rPr>
        <w:drawing>
          <wp:inline distT="0" distB="0" distL="0" distR="0" wp14:anchorId="56C3BB2E" wp14:editId="2B35D908">
            <wp:extent cx="2156460" cy="632562"/>
            <wp:effectExtent l="0" t="0" r="0" b="0"/>
            <wp:docPr id="199" name="Kép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Képernyőkép 2025-09-29 15391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452" cy="64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417C926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1BF1306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37" w:name="_Toc210056374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37"/>
            <w:r w:rsidR="00400FA0">
              <w:rPr>
                <w:noProof/>
              </w:rPr>
              <w:t xml:space="preserve"> </w:t>
            </w:r>
            <w:hyperlink r:id="rId40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2_2_13.xml</w:t>
              </w:r>
            </w:hyperlink>
          </w:p>
          <w:p w14:paraId="13D3DAC6" w14:textId="60E1D36A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5627E01C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630872C5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38" w:name="_Toc210056375"/>
            <w:r>
              <w:rPr>
                <w:noProof/>
              </w:rPr>
              <w:t>Python :</w:t>
            </w:r>
            <w:bookmarkEnd w:id="38"/>
          </w:p>
        </w:tc>
      </w:tr>
      <w:tr w:rsidR="004B532B" w14:paraId="2CB2CC67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2CD6544" w14:textId="3D1ACD1F" w:rsidR="004B532B" w:rsidRDefault="004B532B" w:rsidP="0096199B">
            <w:pPr>
              <w:pStyle w:val="Heading3"/>
              <w:rPr>
                <w:noProof/>
              </w:rPr>
            </w:pPr>
            <w:bookmarkStart w:id="39" w:name="_Toc210056376"/>
            <w:r>
              <w:rPr>
                <w:noProof/>
              </w:rPr>
              <w:t>Vide</w:t>
            </w:r>
            <w:r w:rsidR="00F00A4E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39"/>
          </w:p>
        </w:tc>
      </w:tr>
      <w:tr w:rsidR="004B532B" w14:paraId="009C1477" w14:textId="77777777" w:rsidTr="0096199B">
        <w:trPr>
          <w:trHeight w:hRule="exact" w:val="6791"/>
        </w:trPr>
        <w:tc>
          <w:tcPr>
            <w:tcW w:w="4815" w:type="dxa"/>
          </w:tcPr>
          <w:p w14:paraId="482D2258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72377D68" w14:textId="1A5C6862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661D4526" wp14:editId="56D173C1">
                  <wp:extent cx="2581275" cy="4312285"/>
                  <wp:effectExtent l="0" t="0" r="9525" b="0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_2_13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43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2FAF0" w14:textId="31337FD5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9F1A248" w14:textId="7DBC1008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EB568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062957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10CC0B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149CEB9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0B52264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3FF4F4C0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35E39DA" w14:textId="77777777" w:rsidR="004B532B" w:rsidRDefault="004B532B" w:rsidP="0096199B">
            <w:pPr>
              <w:rPr>
                <w:lang w:val="hu-HU"/>
              </w:rPr>
            </w:pPr>
          </w:p>
          <w:p w14:paraId="40DE25CE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55D1FD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066ECDF6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7EC9CF07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1F18296C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CF9C635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1535E56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AD731C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C25CDD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5694A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192E6C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BAC14A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3A1BCA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ED07A3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EEE48E2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7938FBD0" w14:textId="475114FC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F00A4E">
        <w:rPr>
          <w:sz w:val="28"/>
          <w:szCs w:val="28"/>
        </w:rPr>
        <w:lastRenderedPageBreak/>
        <w:t>úloha</w:t>
      </w:r>
      <w:proofErr w:type="spellEnd"/>
    </w:p>
    <w:p w14:paraId="1A215200" w14:textId="79A927F5" w:rsidR="004B532B" w:rsidRPr="00770641" w:rsidRDefault="00533D8F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r>
        <w:rPr>
          <w:rFonts w:ascii="Times New Roman" w:hAnsi="Times New Roman" w:cs="Times New Roman"/>
          <w:noProof/>
          <w:sz w:val="28"/>
          <w:szCs w:val="28"/>
          <w:lang w:val="hu-HU" w:eastAsia="hu-HU"/>
        </w:rPr>
        <w:drawing>
          <wp:inline distT="0" distB="0" distL="0" distR="0" wp14:anchorId="696EDBE9" wp14:editId="45A42D43">
            <wp:extent cx="2179320" cy="666190"/>
            <wp:effectExtent l="0" t="0" r="0" b="635"/>
            <wp:docPr id="200" name="Kép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Képernyőkép 2025-09-29 153934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879" cy="6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201ADF4D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0B72B78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0" w:name="_Toc210056378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0"/>
            <w:r w:rsidR="00400FA0"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</w:t>
            </w:r>
            <w:hyperlink r:id="rId43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2_2_14.xml</w:t>
              </w:r>
            </w:hyperlink>
          </w:p>
          <w:p w14:paraId="70BD4288" w14:textId="6A8672A4" w:rsidR="00400FA0" w:rsidRPr="00400FA0" w:rsidRDefault="00400FA0" w:rsidP="00400FA0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</w:p>
          <w:p w14:paraId="0B539229" w14:textId="690E07B1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7AAA76F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1F54D7C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41" w:name="_Toc210056379"/>
            <w:r>
              <w:rPr>
                <w:noProof/>
              </w:rPr>
              <w:t>Python :</w:t>
            </w:r>
            <w:bookmarkEnd w:id="41"/>
          </w:p>
        </w:tc>
      </w:tr>
      <w:tr w:rsidR="004B532B" w14:paraId="7AF8D93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8A20724" w14:textId="4605A6F7" w:rsidR="004B532B" w:rsidRDefault="004B532B" w:rsidP="0096199B">
            <w:pPr>
              <w:pStyle w:val="Heading3"/>
              <w:rPr>
                <w:noProof/>
              </w:rPr>
            </w:pPr>
            <w:bookmarkStart w:id="42" w:name="_Toc210056380"/>
            <w:r>
              <w:rPr>
                <w:noProof/>
              </w:rPr>
              <w:t>Vide</w:t>
            </w:r>
            <w:r w:rsidR="00F00A4E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42"/>
          </w:p>
        </w:tc>
      </w:tr>
      <w:tr w:rsidR="004B532B" w14:paraId="08C78963" w14:textId="77777777" w:rsidTr="0096199B">
        <w:trPr>
          <w:trHeight w:hRule="exact" w:val="6791"/>
        </w:trPr>
        <w:tc>
          <w:tcPr>
            <w:tcW w:w="4815" w:type="dxa"/>
          </w:tcPr>
          <w:p w14:paraId="775A1B68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2DB1D707" w14:textId="4D5E9A72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4157E35A" wp14:editId="404E00BF">
                  <wp:extent cx="2920365" cy="3614420"/>
                  <wp:effectExtent l="0" t="0" r="0" b="5080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_2_14.pn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361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F85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34D0DED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E1BF00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0D4E9F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321120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6BE950E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4E03CCC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2D2B586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688A8C00" w14:textId="77777777" w:rsidR="004B532B" w:rsidRDefault="004B532B" w:rsidP="0096199B">
            <w:pPr>
              <w:rPr>
                <w:lang w:val="hu-HU"/>
              </w:rPr>
            </w:pPr>
          </w:p>
          <w:p w14:paraId="2629D04B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D28942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18DBB3A1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69EE54CF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77386BBA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A89B94D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2096AD32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7F120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8E49A7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505EED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FA794E0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B07441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0CD1E9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81AA18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B4883F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9465FFD" w14:textId="2FEC0EFD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F00A4E">
        <w:rPr>
          <w:sz w:val="28"/>
          <w:szCs w:val="28"/>
        </w:rPr>
        <w:lastRenderedPageBreak/>
        <w:t>úloha</w:t>
      </w:r>
      <w:proofErr w:type="spellEnd"/>
    </w:p>
    <w:p w14:paraId="6BDD26FA" w14:textId="5601436E" w:rsidR="004B532B" w:rsidRPr="00770641" w:rsidRDefault="00081383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081383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081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383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081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383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0813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383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0813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383">
        <w:rPr>
          <w:rFonts w:ascii="Times New Roman" w:hAnsi="Times New Roman" w:cs="Times New Roman"/>
          <w:sz w:val="28"/>
          <w:szCs w:val="28"/>
        </w:rPr>
        <w:t>trojuholník</w:t>
      </w:r>
      <w:proofErr w:type="spellEnd"/>
      <w:r w:rsidRPr="00081383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081383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08138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486D782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BA8770A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3" w:name="_Toc210056382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3"/>
            <w:r w:rsidR="00400FA0"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 </w:t>
            </w:r>
            <w:hyperlink r:id="rId45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2_2_15.xml</w:t>
              </w:r>
            </w:hyperlink>
          </w:p>
          <w:p w14:paraId="1E2D3C42" w14:textId="5346D291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519A70C6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AA6871F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44" w:name="_Toc210056383"/>
            <w:r>
              <w:rPr>
                <w:noProof/>
              </w:rPr>
              <w:t>Python :</w:t>
            </w:r>
            <w:bookmarkEnd w:id="44"/>
          </w:p>
        </w:tc>
      </w:tr>
      <w:tr w:rsidR="004B532B" w14:paraId="728E5E3E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CE544D5" w14:textId="66127FE9" w:rsidR="004B532B" w:rsidRDefault="004B532B" w:rsidP="0096199B">
            <w:pPr>
              <w:pStyle w:val="Heading3"/>
              <w:rPr>
                <w:noProof/>
              </w:rPr>
            </w:pPr>
            <w:bookmarkStart w:id="45" w:name="_Toc210056384"/>
            <w:r>
              <w:rPr>
                <w:noProof/>
              </w:rPr>
              <w:t>Vide</w:t>
            </w:r>
            <w:r w:rsidR="00081383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45"/>
          </w:p>
        </w:tc>
      </w:tr>
      <w:tr w:rsidR="004B532B" w14:paraId="502A7202" w14:textId="77777777" w:rsidTr="0096199B">
        <w:trPr>
          <w:trHeight w:hRule="exact" w:val="6791"/>
        </w:trPr>
        <w:tc>
          <w:tcPr>
            <w:tcW w:w="4815" w:type="dxa"/>
          </w:tcPr>
          <w:p w14:paraId="3B5839F0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6CF3295A" w14:textId="509E2C30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5F11FD16" wp14:editId="519DDFC7">
                  <wp:extent cx="2920365" cy="2757805"/>
                  <wp:effectExtent l="0" t="0" r="0" b="4445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2_2_15.png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65070" w14:textId="57F2CCF3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6C8C483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F2797A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CF2A9A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46260E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D2C4878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6E51989" w14:textId="77777777" w:rsidR="004B532B" w:rsidRDefault="004B532B" w:rsidP="0096199B">
            <w:pPr>
              <w:rPr>
                <w:lang w:val="hu-HU"/>
              </w:rPr>
            </w:pPr>
          </w:p>
          <w:p w14:paraId="1E114C8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18B09907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9EB62CE" w14:textId="77777777" w:rsidR="004B532B" w:rsidRDefault="004B532B" w:rsidP="0096199B">
            <w:pPr>
              <w:rPr>
                <w:lang w:val="hu-HU"/>
              </w:rPr>
            </w:pPr>
          </w:p>
          <w:p w14:paraId="663A5AB1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67B61AA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30390E3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076486AE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368F6D6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7658228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C3EFBAB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499F5F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E73C798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ABCE20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B379E73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FC68A4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EB494B8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0BA548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487D8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2F0338EB" w14:textId="2276ACFD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081383">
        <w:rPr>
          <w:sz w:val="28"/>
          <w:szCs w:val="28"/>
        </w:rPr>
        <w:lastRenderedPageBreak/>
        <w:t>úloha</w:t>
      </w:r>
      <w:proofErr w:type="spellEnd"/>
    </w:p>
    <w:p w14:paraId="29AB659E" w14:textId="6F079854" w:rsidR="004B532B" w:rsidRPr="00770641" w:rsidRDefault="00920252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920252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920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252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920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252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9202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0252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9202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0252">
        <w:rPr>
          <w:rFonts w:ascii="Times New Roman" w:hAnsi="Times New Roman" w:cs="Times New Roman"/>
          <w:sz w:val="28"/>
          <w:szCs w:val="28"/>
        </w:rPr>
        <w:t>päťuholník</w:t>
      </w:r>
      <w:proofErr w:type="spellEnd"/>
      <w:r w:rsidRPr="00920252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920252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92025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7A2D2B84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FF61BC3" w14:textId="77777777" w:rsidR="00400FA0" w:rsidRPr="00400FA0" w:rsidRDefault="00C1618A" w:rsidP="00400FA0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6" w:name="_Toc210056386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6"/>
            <w:r w:rsidR="00400FA0">
              <w:rPr>
                <w:noProof/>
              </w:rPr>
              <w:t xml:space="preserve"> </w:t>
            </w:r>
            <w:hyperlink r:id="rId47" w:history="1">
              <w:r w:rsidR="00400FA0" w:rsidRPr="00400FA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2_2_16.xml</w:t>
              </w:r>
            </w:hyperlink>
          </w:p>
          <w:p w14:paraId="2F66147F" w14:textId="7D14FB75" w:rsidR="004B532B" w:rsidRDefault="004B532B" w:rsidP="0096199B">
            <w:pPr>
              <w:pStyle w:val="Heading3"/>
              <w:rPr>
                <w:noProof/>
              </w:rPr>
            </w:pPr>
          </w:p>
        </w:tc>
      </w:tr>
      <w:tr w:rsidR="004B532B" w14:paraId="30318C1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31EB6FEC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47" w:name="_Toc210056387"/>
            <w:r>
              <w:rPr>
                <w:noProof/>
              </w:rPr>
              <w:t>Python :</w:t>
            </w:r>
            <w:bookmarkEnd w:id="47"/>
          </w:p>
        </w:tc>
      </w:tr>
      <w:tr w:rsidR="004B532B" w14:paraId="2036271B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7D7787C" w14:textId="33871226" w:rsidR="004B532B" w:rsidRDefault="004B532B" w:rsidP="0096199B">
            <w:pPr>
              <w:pStyle w:val="Heading3"/>
              <w:rPr>
                <w:noProof/>
              </w:rPr>
            </w:pPr>
            <w:bookmarkStart w:id="48" w:name="_Toc210056388"/>
            <w:r>
              <w:rPr>
                <w:noProof/>
              </w:rPr>
              <w:t>Vide</w:t>
            </w:r>
            <w:r w:rsidR="00920252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48"/>
          </w:p>
        </w:tc>
      </w:tr>
      <w:tr w:rsidR="004B532B" w14:paraId="13F836D8" w14:textId="77777777" w:rsidTr="0096199B">
        <w:trPr>
          <w:trHeight w:hRule="exact" w:val="6791"/>
        </w:trPr>
        <w:tc>
          <w:tcPr>
            <w:tcW w:w="4815" w:type="dxa"/>
          </w:tcPr>
          <w:p w14:paraId="5630D622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4FFB48F6" w14:textId="4BE2D8E5" w:rsidR="004B532B" w:rsidRDefault="003D4D11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noProof/>
                <w:color w:val="007789" w:themeColor="accent1" w:themeShade="BF"/>
                <w:sz w:val="32"/>
                <w:lang w:val="hu-HU" w:eastAsia="hu-HU"/>
              </w:rPr>
              <w:drawing>
                <wp:inline distT="0" distB="0" distL="0" distR="0" wp14:anchorId="58A7B3BD" wp14:editId="38595455">
                  <wp:extent cx="2920365" cy="2868930"/>
                  <wp:effectExtent l="0" t="0" r="0" b="7620"/>
                  <wp:docPr id="19" name="Kép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2_2_16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AD71C" w14:textId="68D982AE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48B53E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01E427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33E7E97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2F4D3E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571EB9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5E67827A" w14:textId="77777777" w:rsidR="004B532B" w:rsidRDefault="004B532B" w:rsidP="0096199B">
            <w:pPr>
              <w:rPr>
                <w:lang w:val="hu-HU"/>
              </w:rPr>
            </w:pPr>
          </w:p>
          <w:p w14:paraId="440569D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1EBB6AE7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1700E00F" w14:textId="77777777" w:rsidR="004B532B" w:rsidRDefault="004B532B" w:rsidP="0096199B">
            <w:pPr>
              <w:rPr>
                <w:lang w:val="hu-HU"/>
              </w:rPr>
            </w:pPr>
          </w:p>
          <w:p w14:paraId="17A06583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7F62FFB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60D0F9FE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345CB497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6388E091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151C011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6E6327E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CFE7A25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9A0C45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7984067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6EB755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200DD0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62D04C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81D23F5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0F9236E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61A643DD" w14:textId="5D43791C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920252">
        <w:rPr>
          <w:sz w:val="28"/>
          <w:szCs w:val="28"/>
        </w:rPr>
        <w:lastRenderedPageBreak/>
        <w:t>úloha</w:t>
      </w:r>
      <w:proofErr w:type="spellEnd"/>
    </w:p>
    <w:p w14:paraId="42865232" w14:textId="2FD42418" w:rsidR="004B532B" w:rsidRPr="00770641" w:rsidRDefault="001D1FA9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1D1FA9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1D1F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FA9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1D1F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FA9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1D1F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1FA9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1D1F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1FA9">
        <w:rPr>
          <w:rFonts w:ascii="Times New Roman" w:hAnsi="Times New Roman" w:cs="Times New Roman"/>
          <w:sz w:val="28"/>
          <w:szCs w:val="28"/>
        </w:rPr>
        <w:t>šesťuholník</w:t>
      </w:r>
      <w:proofErr w:type="spellEnd"/>
      <w:r w:rsidRPr="001D1FA9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1D1FA9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1D1FA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0BDA428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48262BB" w14:textId="77777777" w:rsidR="00DB6C0E" w:rsidRPr="00DB6C0E" w:rsidRDefault="00C1618A" w:rsidP="00DB6C0E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  <w:bookmarkStart w:id="49" w:name="_Toc210056390"/>
            <w:r w:rsidRPr="00400FA0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>Blockly :</w:t>
            </w:r>
            <w:bookmarkEnd w:id="49"/>
            <w:r w:rsidR="00400FA0">
              <w:rPr>
                <w:noProof/>
              </w:rPr>
              <w:t xml:space="preserve"> </w:t>
            </w:r>
            <w:hyperlink r:id="rId49" w:history="1">
              <w:r w:rsidR="00DB6C0E" w:rsidRPr="00DB6C0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hu-HU" w:eastAsia="hu-HU"/>
                </w:rPr>
                <w:t>2_2_17.xml</w:t>
              </w:r>
            </w:hyperlink>
          </w:p>
          <w:p w14:paraId="360C2AFF" w14:textId="1D7CE21D" w:rsidR="004B532B" w:rsidRPr="00DB6C0E" w:rsidRDefault="004B532B" w:rsidP="00DB6C0E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hu-HU" w:eastAsia="hu-HU"/>
              </w:rPr>
            </w:pPr>
          </w:p>
        </w:tc>
      </w:tr>
      <w:tr w:rsidR="004B532B" w14:paraId="7D9345F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F369F8A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50" w:name="_Toc210056391"/>
            <w:r>
              <w:rPr>
                <w:noProof/>
              </w:rPr>
              <w:t>Python :</w:t>
            </w:r>
            <w:bookmarkEnd w:id="50"/>
          </w:p>
        </w:tc>
      </w:tr>
      <w:tr w:rsidR="004B532B" w14:paraId="1D2D88C8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5EF6CCC" w14:textId="507BCBCC" w:rsidR="004B532B" w:rsidRDefault="004B532B" w:rsidP="0096199B">
            <w:pPr>
              <w:pStyle w:val="Heading3"/>
              <w:rPr>
                <w:noProof/>
              </w:rPr>
            </w:pPr>
            <w:bookmarkStart w:id="51" w:name="_Toc210056392"/>
            <w:r>
              <w:rPr>
                <w:noProof/>
              </w:rPr>
              <w:t>Vide</w:t>
            </w:r>
            <w:r w:rsidR="001D1FA9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51"/>
          </w:p>
        </w:tc>
      </w:tr>
      <w:tr w:rsidR="004B532B" w14:paraId="4ACDE8B0" w14:textId="77777777" w:rsidTr="0096199B">
        <w:trPr>
          <w:trHeight w:hRule="exact" w:val="6791"/>
        </w:trPr>
        <w:tc>
          <w:tcPr>
            <w:tcW w:w="4815" w:type="dxa"/>
          </w:tcPr>
          <w:p w14:paraId="7352898A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0719A0CC" w14:textId="6FE9EDC8" w:rsidR="00533D8F" w:rsidRPr="00533D8F" w:rsidRDefault="003D4D11" w:rsidP="00533D8F">
            <w:pPr>
              <w:rPr>
                <w:lang w:val="hu-HU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 wp14:anchorId="7C5408B7" wp14:editId="0A2F9C5F">
                  <wp:extent cx="2920365" cy="2813050"/>
                  <wp:effectExtent l="0" t="0" r="0" b="6350"/>
                  <wp:docPr id="20" name="Kép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2_2_17.pn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CBF26" w14:textId="1CA84F54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88E071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BB2177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A3A95C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0490EEE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72AC8B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4F624342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07BB18B7" w14:textId="77777777" w:rsidR="004B532B" w:rsidRDefault="004B532B" w:rsidP="0096199B">
            <w:pPr>
              <w:rPr>
                <w:lang w:val="hu-HU"/>
              </w:rPr>
            </w:pPr>
          </w:p>
          <w:p w14:paraId="2FAFE0E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0952B44A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44DB363A" w14:textId="77777777" w:rsidR="004B532B" w:rsidRDefault="004B532B" w:rsidP="0096199B">
            <w:pPr>
              <w:rPr>
                <w:lang w:val="hu-HU"/>
              </w:rPr>
            </w:pPr>
          </w:p>
          <w:p w14:paraId="28BC2384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54AB4DA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7C27B15C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5864818D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22CAE15B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C341F72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56A74BE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B16CD0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4C5758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63A244B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F8F14D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F1F031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3C5C5B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3E16AD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9F8E2F6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5FBF4AC0" w14:textId="2509F562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1D1FA9">
        <w:rPr>
          <w:sz w:val="28"/>
          <w:szCs w:val="28"/>
        </w:rPr>
        <w:lastRenderedPageBreak/>
        <w:t>úloha</w:t>
      </w:r>
      <w:proofErr w:type="spellEnd"/>
    </w:p>
    <w:p w14:paraId="48A39D2A" w14:textId="5E532881" w:rsidR="004B532B" w:rsidRPr="00770641" w:rsidRDefault="0075070E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75070E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70E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70E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070E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70E">
        <w:rPr>
          <w:rFonts w:ascii="Times New Roman" w:hAnsi="Times New Roman" w:cs="Times New Roman"/>
          <w:sz w:val="28"/>
          <w:szCs w:val="28"/>
        </w:rPr>
        <w:t>kruhový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70E">
        <w:rPr>
          <w:rFonts w:ascii="Times New Roman" w:hAnsi="Times New Roman" w:cs="Times New Roman"/>
          <w:sz w:val="28"/>
          <w:szCs w:val="28"/>
        </w:rPr>
        <w:t>oblúk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75070E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75070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3CC2FF32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47D11FEF" w14:textId="2CE6B4BC" w:rsidR="004B532B" w:rsidRDefault="00C1618A" w:rsidP="0096199B">
            <w:pPr>
              <w:pStyle w:val="Heading3"/>
              <w:rPr>
                <w:noProof/>
              </w:rPr>
            </w:pPr>
            <w:bookmarkStart w:id="52" w:name="_Toc210056394"/>
            <w:r>
              <w:rPr>
                <w:noProof/>
              </w:rPr>
              <w:t>Blockly :</w:t>
            </w:r>
            <w:bookmarkEnd w:id="52"/>
          </w:p>
        </w:tc>
      </w:tr>
      <w:tr w:rsidR="004B532B" w14:paraId="648A73C3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1FC5062B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53" w:name="_Toc210056395"/>
            <w:r>
              <w:rPr>
                <w:noProof/>
              </w:rPr>
              <w:t>Python :</w:t>
            </w:r>
            <w:bookmarkEnd w:id="53"/>
          </w:p>
        </w:tc>
      </w:tr>
      <w:tr w:rsidR="004B532B" w14:paraId="325C98D5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2E87FF5F" w14:textId="66580C70" w:rsidR="004B532B" w:rsidRDefault="004B532B" w:rsidP="0096199B">
            <w:pPr>
              <w:pStyle w:val="Heading3"/>
              <w:rPr>
                <w:noProof/>
              </w:rPr>
            </w:pPr>
            <w:bookmarkStart w:id="54" w:name="_Toc210056396"/>
            <w:r>
              <w:rPr>
                <w:noProof/>
              </w:rPr>
              <w:t>Vide</w:t>
            </w:r>
            <w:r w:rsidR="001943A5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54"/>
          </w:p>
        </w:tc>
      </w:tr>
      <w:tr w:rsidR="004B532B" w14:paraId="0436C97A" w14:textId="77777777" w:rsidTr="0096199B">
        <w:trPr>
          <w:trHeight w:hRule="exact" w:val="6791"/>
        </w:trPr>
        <w:tc>
          <w:tcPr>
            <w:tcW w:w="4815" w:type="dxa"/>
          </w:tcPr>
          <w:p w14:paraId="4FCA24F1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6E4001FD" w14:textId="167D63D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899325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82DB92F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D25F7AC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49B52C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5C39F9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CCD6081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1DFC252F" w14:textId="77777777" w:rsidR="004B532B" w:rsidRDefault="004B532B" w:rsidP="0096199B">
            <w:pPr>
              <w:rPr>
                <w:lang w:val="hu-HU"/>
              </w:rPr>
            </w:pPr>
          </w:p>
          <w:p w14:paraId="6D2B3A56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2E69F346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31A68BFD" w14:textId="77777777" w:rsidR="004B532B" w:rsidRDefault="004B532B" w:rsidP="0096199B">
            <w:pPr>
              <w:rPr>
                <w:lang w:val="hu-HU"/>
              </w:rPr>
            </w:pPr>
          </w:p>
          <w:p w14:paraId="5D552E4B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27DDD4BB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2ECDA22C" w14:textId="77777777" w:rsidTr="0096199B">
        <w:trPr>
          <w:trHeight w:hRule="exact" w:val="4989"/>
        </w:trPr>
        <w:tc>
          <w:tcPr>
            <w:tcW w:w="9776" w:type="dxa"/>
            <w:gridSpan w:val="2"/>
          </w:tcPr>
          <w:p w14:paraId="44DC01FF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lastRenderedPageBreak/>
              <w:tab/>
            </w:r>
          </w:p>
          <w:p w14:paraId="474561B6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4BC2674C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C01A2D3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D07F26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AAAB07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513FBE82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57C6AC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11A11B0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025774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785D158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260F2A11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3FE0288B" w14:textId="323541A4" w:rsidR="004B532B" w:rsidRPr="00CB146C" w:rsidRDefault="004B532B" w:rsidP="004B532B">
      <w:pPr>
        <w:pStyle w:val="Heading1"/>
        <w:numPr>
          <w:ilvl w:val="0"/>
          <w:numId w:val="19"/>
        </w:numPr>
        <w:ind w:left="284" w:hanging="284"/>
      </w:pPr>
      <w:r>
        <w:rPr>
          <w:lang w:val="hu-HU"/>
        </w:rPr>
        <w:br w:type="page"/>
      </w:r>
      <w:proofErr w:type="spellStart"/>
      <w:r w:rsidR="001943A5">
        <w:rPr>
          <w:sz w:val="28"/>
          <w:szCs w:val="28"/>
        </w:rPr>
        <w:lastRenderedPageBreak/>
        <w:t>úloha</w:t>
      </w:r>
      <w:proofErr w:type="spellEnd"/>
    </w:p>
    <w:p w14:paraId="158033DE" w14:textId="0D8085E4" w:rsidR="004B532B" w:rsidRPr="00770641" w:rsidRDefault="001943A5" w:rsidP="004B532B">
      <w:pPr>
        <w:ind w:left="284"/>
        <w:rPr>
          <w:rFonts w:ascii="Times New Roman" w:hAnsi="Times New Roman" w:cs="Times New Roman"/>
          <w:sz w:val="28"/>
          <w:szCs w:val="28"/>
          <w:lang w:val="hu-HU"/>
        </w:rPr>
      </w:pPr>
      <w:proofErr w:type="spellStart"/>
      <w:r w:rsidRPr="001943A5">
        <w:rPr>
          <w:rFonts w:ascii="Times New Roman" w:hAnsi="Times New Roman" w:cs="Times New Roman"/>
          <w:sz w:val="28"/>
          <w:szCs w:val="28"/>
        </w:rPr>
        <w:t>Nech</w:t>
      </w:r>
      <w:proofErr w:type="spellEnd"/>
      <w:r w:rsidRPr="00194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3A5">
        <w:rPr>
          <w:rFonts w:ascii="Times New Roman" w:hAnsi="Times New Roman" w:cs="Times New Roman"/>
          <w:sz w:val="28"/>
          <w:szCs w:val="28"/>
        </w:rPr>
        <w:t>dron</w:t>
      </w:r>
      <w:proofErr w:type="spellEnd"/>
      <w:r w:rsidRPr="00194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3A5">
        <w:rPr>
          <w:rFonts w:ascii="Times New Roman" w:hAnsi="Times New Roman" w:cs="Times New Roman"/>
          <w:sz w:val="28"/>
          <w:szCs w:val="28"/>
        </w:rPr>
        <w:t>vzlietne</w:t>
      </w:r>
      <w:proofErr w:type="spellEnd"/>
      <w:r w:rsidRPr="001943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43A5">
        <w:rPr>
          <w:rFonts w:ascii="Times New Roman" w:hAnsi="Times New Roman" w:cs="Times New Roman"/>
          <w:sz w:val="28"/>
          <w:szCs w:val="28"/>
        </w:rPr>
        <w:t>opíše</w:t>
      </w:r>
      <w:proofErr w:type="spellEnd"/>
      <w:r w:rsidRPr="00194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3A5">
        <w:rPr>
          <w:rFonts w:ascii="Times New Roman" w:hAnsi="Times New Roman" w:cs="Times New Roman"/>
          <w:sz w:val="28"/>
          <w:szCs w:val="28"/>
        </w:rPr>
        <w:t>kruh</w:t>
      </w:r>
      <w:proofErr w:type="spellEnd"/>
      <w:r w:rsidRPr="001943A5">
        <w:rPr>
          <w:rFonts w:ascii="Times New Roman" w:hAnsi="Times New Roman" w:cs="Times New Roman"/>
          <w:sz w:val="28"/>
          <w:szCs w:val="28"/>
        </w:rPr>
        <w:t xml:space="preserve"> a potom </w:t>
      </w:r>
      <w:proofErr w:type="spellStart"/>
      <w:r w:rsidRPr="001943A5">
        <w:rPr>
          <w:rFonts w:ascii="Times New Roman" w:hAnsi="Times New Roman" w:cs="Times New Roman"/>
          <w:sz w:val="28"/>
          <w:szCs w:val="28"/>
        </w:rPr>
        <w:t>pristáva</w:t>
      </w:r>
      <w:proofErr w:type="spellEnd"/>
      <w:r w:rsidRPr="001943A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4815"/>
        <w:gridCol w:w="4961"/>
      </w:tblGrid>
      <w:tr w:rsidR="004B532B" w14:paraId="60B30E01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7252772E" w14:textId="0305630F" w:rsidR="004B532B" w:rsidRDefault="00C1618A" w:rsidP="0096199B">
            <w:pPr>
              <w:pStyle w:val="Heading3"/>
              <w:rPr>
                <w:noProof/>
              </w:rPr>
            </w:pPr>
            <w:bookmarkStart w:id="55" w:name="_Toc210056398"/>
            <w:r>
              <w:rPr>
                <w:noProof/>
              </w:rPr>
              <w:t>Blockly :</w:t>
            </w:r>
            <w:bookmarkEnd w:id="55"/>
          </w:p>
        </w:tc>
      </w:tr>
      <w:tr w:rsidR="004B532B" w14:paraId="6EE181BB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02D2496" w14:textId="77777777" w:rsidR="004B532B" w:rsidRDefault="004B532B" w:rsidP="0096199B">
            <w:pPr>
              <w:pStyle w:val="Heading3"/>
              <w:rPr>
                <w:noProof/>
              </w:rPr>
            </w:pPr>
            <w:bookmarkStart w:id="56" w:name="_Toc210056399"/>
            <w:r>
              <w:rPr>
                <w:noProof/>
              </w:rPr>
              <w:t>Python :</w:t>
            </w:r>
            <w:bookmarkEnd w:id="56"/>
          </w:p>
        </w:tc>
      </w:tr>
      <w:tr w:rsidR="004B532B" w14:paraId="567F719F" w14:textId="77777777" w:rsidTr="0096199B">
        <w:trPr>
          <w:trHeight w:hRule="exact" w:val="397"/>
        </w:trPr>
        <w:tc>
          <w:tcPr>
            <w:tcW w:w="9776" w:type="dxa"/>
            <w:gridSpan w:val="2"/>
          </w:tcPr>
          <w:p w14:paraId="5C3ACAB5" w14:textId="2BB0910F" w:rsidR="004B532B" w:rsidRDefault="004B532B" w:rsidP="0096199B">
            <w:pPr>
              <w:pStyle w:val="Heading3"/>
              <w:rPr>
                <w:noProof/>
              </w:rPr>
            </w:pPr>
            <w:bookmarkStart w:id="57" w:name="_Toc210056400"/>
            <w:r>
              <w:rPr>
                <w:noProof/>
              </w:rPr>
              <w:t>Vide</w:t>
            </w:r>
            <w:r w:rsidR="001943A5">
              <w:rPr>
                <w:noProof/>
              </w:rPr>
              <w:t>o</w:t>
            </w:r>
            <w:r>
              <w:rPr>
                <w:noProof/>
              </w:rPr>
              <w:t>:</w:t>
            </w:r>
            <w:bookmarkEnd w:id="57"/>
          </w:p>
        </w:tc>
      </w:tr>
      <w:tr w:rsidR="004B532B" w14:paraId="4B58337C" w14:textId="77777777" w:rsidTr="0096199B">
        <w:trPr>
          <w:trHeight w:hRule="exact" w:val="6791"/>
        </w:trPr>
        <w:tc>
          <w:tcPr>
            <w:tcW w:w="4815" w:type="dxa"/>
          </w:tcPr>
          <w:p w14:paraId="7746169D" w14:textId="77777777" w:rsidR="00C1618A" w:rsidRPr="00C1618A" w:rsidRDefault="00C1618A" w:rsidP="00C1618A">
            <w:pPr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</w:pPr>
            <w:r w:rsidRPr="00C1618A">
              <w:rPr>
                <w:rFonts w:asciiTheme="majorHAnsi" w:eastAsiaTheme="majorEastAsia" w:hAnsiTheme="majorHAnsi" w:cstheme="majorBidi"/>
                <w:noProof/>
                <w:color w:val="004F5B" w:themeColor="accent1" w:themeShade="7F"/>
                <w:sz w:val="24"/>
                <w:szCs w:val="24"/>
              </w:rPr>
              <w:t xml:space="preserve">Blockly </w:t>
            </w:r>
          </w:p>
          <w:p w14:paraId="39B84B13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6E24E14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17E27426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58EA141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2BCD3772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7AD4DB6A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  <w:p w14:paraId="52F26AE4" w14:textId="77777777" w:rsidR="004B532B" w:rsidRPr="008754B3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</w:tc>
        <w:tc>
          <w:tcPr>
            <w:tcW w:w="4961" w:type="dxa"/>
          </w:tcPr>
          <w:p w14:paraId="38FB908F" w14:textId="77777777" w:rsidR="004B532B" w:rsidRDefault="004B532B" w:rsidP="0096199B">
            <w:pPr>
              <w:rPr>
                <w:lang w:val="hu-HU"/>
              </w:rPr>
            </w:pPr>
          </w:p>
          <w:p w14:paraId="25E58EB9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  <w:t>Python</w:t>
            </w:r>
          </w:p>
          <w:p w14:paraId="72A121B3" w14:textId="77777777" w:rsidR="004B532B" w:rsidRPr="000C5E22" w:rsidRDefault="004B532B" w:rsidP="0096199B">
            <w:pPr>
              <w:rPr>
                <w:rFonts w:asciiTheme="majorHAnsi" w:eastAsiaTheme="majorEastAsia" w:hAnsiTheme="majorHAnsi" w:cstheme="majorBidi"/>
                <w:color w:val="004F5B" w:themeColor="accent1" w:themeShade="7F"/>
                <w:sz w:val="24"/>
                <w:szCs w:val="24"/>
                <w:lang w:val="hu-HU"/>
              </w:rPr>
            </w:pPr>
          </w:p>
          <w:p w14:paraId="2A96CFB5" w14:textId="77777777" w:rsidR="004B532B" w:rsidRDefault="004B532B" w:rsidP="0096199B">
            <w:pPr>
              <w:rPr>
                <w:lang w:val="hu-HU"/>
              </w:rPr>
            </w:pPr>
          </w:p>
          <w:p w14:paraId="76AB1A02" w14:textId="77777777" w:rsidR="004B532B" w:rsidRPr="006062FF" w:rsidRDefault="004B532B" w:rsidP="0096199B">
            <w:pPr>
              <w:rPr>
                <w:lang w:val="hu-HU"/>
              </w:rPr>
            </w:pPr>
          </w:p>
          <w:p w14:paraId="1D11B4F7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</w:p>
        </w:tc>
      </w:tr>
      <w:tr w:rsidR="004B532B" w14:paraId="4F6DC0BE" w14:textId="77777777" w:rsidTr="00533D8F">
        <w:trPr>
          <w:trHeight w:hRule="exact" w:val="4437"/>
        </w:trPr>
        <w:tc>
          <w:tcPr>
            <w:tcW w:w="9776" w:type="dxa"/>
            <w:gridSpan w:val="2"/>
          </w:tcPr>
          <w:p w14:paraId="11BBE807" w14:textId="77777777" w:rsidR="004B532B" w:rsidRPr="000726B8" w:rsidRDefault="004B532B" w:rsidP="0096199B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hu-HU"/>
              </w:rPr>
            </w:pPr>
            <w:r>
              <w:rPr>
                <w:rFonts w:asciiTheme="majorHAnsi" w:eastAsiaTheme="majorEastAsia" w:hAnsiTheme="majorHAnsi" w:cstheme="majorBidi"/>
                <w:sz w:val="32"/>
                <w:lang w:val="hu-HU"/>
              </w:rPr>
              <w:tab/>
            </w:r>
          </w:p>
          <w:p w14:paraId="70C10F0F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396BAD55" w14:textId="77777777" w:rsidR="004B532B" w:rsidRDefault="004B532B" w:rsidP="0096199B">
            <w:pPr>
              <w:rPr>
                <w:noProof/>
                <w:lang w:val="hu-HU"/>
              </w:rPr>
            </w:pPr>
          </w:p>
          <w:p w14:paraId="72E56B85" w14:textId="77777777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665ABEC1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254F29E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4FEC5E94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39F54309" w14:textId="77777777" w:rsidR="004B532B" w:rsidRPr="009F0D66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1197FF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1A50174E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D9AD19F" w14:textId="77777777" w:rsidR="004B532B" w:rsidRDefault="004B532B" w:rsidP="0096199B">
            <w:pPr>
              <w:rPr>
                <w:rFonts w:asciiTheme="majorHAnsi" w:eastAsiaTheme="majorEastAsia" w:hAnsiTheme="majorHAnsi" w:cstheme="majorBidi"/>
                <w:sz w:val="32"/>
                <w:lang w:val="hu-HU"/>
              </w:rPr>
            </w:pPr>
          </w:p>
          <w:p w14:paraId="076882C7" w14:textId="689BB209" w:rsidR="004B532B" w:rsidRDefault="004B532B" w:rsidP="0096199B">
            <w:pPr>
              <w:jc w:val="center"/>
              <w:rPr>
                <w:rFonts w:asciiTheme="majorHAnsi" w:eastAsiaTheme="majorEastAsia" w:hAnsiTheme="majorHAnsi" w:cstheme="majorBidi"/>
                <w:color w:val="007789" w:themeColor="accent1" w:themeShade="BF"/>
                <w:sz w:val="32"/>
                <w:lang w:val="hu-HU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1FD0751" w14:textId="51B4988E" w:rsidR="006062FF" w:rsidRDefault="006062FF" w:rsidP="00533D8F">
      <w:pPr>
        <w:pStyle w:val="Heading1"/>
        <w:rPr>
          <w:lang w:val="hu-HU"/>
        </w:rPr>
      </w:pPr>
    </w:p>
    <w:sectPr w:rsidR="006062FF" w:rsidSect="00434CE9">
      <w:footerReference w:type="default" r:id="rId51"/>
      <w:pgSz w:w="11906" w:h="16838" w:code="9"/>
      <w:pgMar w:top="851" w:right="1077" w:bottom="851" w:left="107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ACB19" w14:textId="77777777" w:rsidR="007D250D" w:rsidRDefault="007D250D" w:rsidP="00C6554A">
      <w:pPr>
        <w:spacing w:before="0" w:after="0" w:line="240" w:lineRule="auto"/>
      </w:pPr>
      <w:r>
        <w:separator/>
      </w:r>
    </w:p>
  </w:endnote>
  <w:endnote w:type="continuationSeparator" w:id="0">
    <w:p w14:paraId="052284EC" w14:textId="77777777" w:rsidR="007D250D" w:rsidRDefault="007D250D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0765653"/>
      <w:docPartObj>
        <w:docPartGallery w:val="Page Numbers (Bottom of Page)"/>
        <w:docPartUnique/>
      </w:docPartObj>
    </w:sdtPr>
    <w:sdtContent>
      <w:p w14:paraId="70131981" w14:textId="2158AC8D" w:rsidR="00530226" w:rsidRDefault="0053022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7C9DABF2" w14:textId="44E714BB" w:rsidR="003D4D11" w:rsidRPr="006E00A3" w:rsidRDefault="003D4D11">
    <w:pPr>
      <w:pStyle w:val="Kapcsolatiadatok"/>
      <w:rPr>
        <w:lang w:val="hu-H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F45A" w14:textId="77777777" w:rsidR="007D250D" w:rsidRDefault="007D250D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CA853D8" w14:textId="77777777" w:rsidR="007D250D" w:rsidRDefault="007D250D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47066DF"/>
    <w:multiLevelType w:val="multilevel"/>
    <w:tmpl w:val="05ECB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088E50BC"/>
    <w:multiLevelType w:val="multilevel"/>
    <w:tmpl w:val="E8189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07B39A5"/>
    <w:multiLevelType w:val="hybridMultilevel"/>
    <w:tmpl w:val="08C4AF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E2FE4"/>
    <w:multiLevelType w:val="hybridMultilevel"/>
    <w:tmpl w:val="85F6CC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45BD7"/>
    <w:multiLevelType w:val="multilevel"/>
    <w:tmpl w:val="05ECB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7" w15:restartNumberingAfterBreak="0">
    <w:nsid w:val="44A52F6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0120E4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5F13AC0"/>
    <w:multiLevelType w:val="hybridMultilevel"/>
    <w:tmpl w:val="1C3C89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C5752"/>
    <w:multiLevelType w:val="hybridMultilevel"/>
    <w:tmpl w:val="8A2E6A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D16D8"/>
    <w:multiLevelType w:val="hybridMultilevel"/>
    <w:tmpl w:val="413AA4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66685F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AD182E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9F6C32"/>
    <w:multiLevelType w:val="multilevel"/>
    <w:tmpl w:val="1D50E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EE329B7"/>
    <w:multiLevelType w:val="hybridMultilevel"/>
    <w:tmpl w:val="301AE21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0372358">
    <w:abstractNumId w:val="9"/>
  </w:num>
  <w:num w:numId="2" w16cid:durableId="998073306">
    <w:abstractNumId w:val="8"/>
  </w:num>
  <w:num w:numId="3" w16cid:durableId="2028022925">
    <w:abstractNumId w:val="8"/>
  </w:num>
  <w:num w:numId="4" w16cid:durableId="118455396">
    <w:abstractNumId w:val="9"/>
  </w:num>
  <w:num w:numId="5" w16cid:durableId="1585643560">
    <w:abstractNumId w:val="18"/>
  </w:num>
  <w:num w:numId="6" w16cid:durableId="1686781003">
    <w:abstractNumId w:val="10"/>
  </w:num>
  <w:num w:numId="7" w16cid:durableId="1373845027">
    <w:abstractNumId w:val="13"/>
  </w:num>
  <w:num w:numId="8" w16cid:durableId="1866864766">
    <w:abstractNumId w:val="7"/>
  </w:num>
  <w:num w:numId="9" w16cid:durableId="437871611">
    <w:abstractNumId w:val="6"/>
  </w:num>
  <w:num w:numId="10" w16cid:durableId="350381363">
    <w:abstractNumId w:val="5"/>
  </w:num>
  <w:num w:numId="11" w16cid:durableId="1154221121">
    <w:abstractNumId w:val="4"/>
  </w:num>
  <w:num w:numId="12" w16cid:durableId="216357327">
    <w:abstractNumId w:val="3"/>
  </w:num>
  <w:num w:numId="13" w16cid:durableId="1897623897">
    <w:abstractNumId w:val="2"/>
  </w:num>
  <w:num w:numId="14" w16cid:durableId="1965577145">
    <w:abstractNumId w:val="1"/>
  </w:num>
  <w:num w:numId="15" w16cid:durableId="1603024338">
    <w:abstractNumId w:val="0"/>
  </w:num>
  <w:num w:numId="16" w16cid:durableId="965233656">
    <w:abstractNumId w:val="20"/>
  </w:num>
  <w:num w:numId="17" w16cid:durableId="1676297463">
    <w:abstractNumId w:val="14"/>
  </w:num>
  <w:num w:numId="18" w16cid:durableId="1960719041">
    <w:abstractNumId w:val="26"/>
  </w:num>
  <w:num w:numId="19" w16cid:durableId="379473812">
    <w:abstractNumId w:val="11"/>
  </w:num>
  <w:num w:numId="20" w16cid:durableId="2008364302">
    <w:abstractNumId w:val="19"/>
  </w:num>
  <w:num w:numId="21" w16cid:durableId="1600916031">
    <w:abstractNumId w:val="24"/>
  </w:num>
  <w:num w:numId="22" w16cid:durableId="569343101">
    <w:abstractNumId w:val="17"/>
  </w:num>
  <w:num w:numId="23" w16cid:durableId="657734664">
    <w:abstractNumId w:val="16"/>
  </w:num>
  <w:num w:numId="24" w16cid:durableId="153835986">
    <w:abstractNumId w:val="25"/>
  </w:num>
  <w:num w:numId="25" w16cid:durableId="1673296174">
    <w:abstractNumId w:val="12"/>
  </w:num>
  <w:num w:numId="26" w16cid:durableId="696008991">
    <w:abstractNumId w:val="15"/>
  </w:num>
  <w:num w:numId="27" w16cid:durableId="819885461">
    <w:abstractNumId w:val="21"/>
  </w:num>
  <w:num w:numId="28" w16cid:durableId="1766682731">
    <w:abstractNumId w:val="23"/>
  </w:num>
  <w:num w:numId="29" w16cid:durableId="3906634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28"/>
    <w:rsid w:val="000036E9"/>
    <w:rsid w:val="00016C67"/>
    <w:rsid w:val="00052AA4"/>
    <w:rsid w:val="000655FA"/>
    <w:rsid w:val="00081383"/>
    <w:rsid w:val="000A7F7E"/>
    <w:rsid w:val="000C5E22"/>
    <w:rsid w:val="000C62CE"/>
    <w:rsid w:val="000E73FF"/>
    <w:rsid w:val="00103869"/>
    <w:rsid w:val="00107932"/>
    <w:rsid w:val="00131CFF"/>
    <w:rsid w:val="001328AC"/>
    <w:rsid w:val="00134025"/>
    <w:rsid w:val="00175D6B"/>
    <w:rsid w:val="0019019A"/>
    <w:rsid w:val="001943A5"/>
    <w:rsid w:val="001D1FA9"/>
    <w:rsid w:val="001F47F7"/>
    <w:rsid w:val="00211CB8"/>
    <w:rsid w:val="002226A3"/>
    <w:rsid w:val="002303B2"/>
    <w:rsid w:val="00233986"/>
    <w:rsid w:val="00234CAC"/>
    <w:rsid w:val="00236CA8"/>
    <w:rsid w:val="00250D32"/>
    <w:rsid w:val="002554CD"/>
    <w:rsid w:val="00255763"/>
    <w:rsid w:val="002661DF"/>
    <w:rsid w:val="00271732"/>
    <w:rsid w:val="0027423B"/>
    <w:rsid w:val="00293B83"/>
    <w:rsid w:val="002A6FAF"/>
    <w:rsid w:val="002B4294"/>
    <w:rsid w:val="002C0D34"/>
    <w:rsid w:val="002C65DD"/>
    <w:rsid w:val="002C6BF6"/>
    <w:rsid w:val="002D5F50"/>
    <w:rsid w:val="002F3E3F"/>
    <w:rsid w:val="003013CA"/>
    <w:rsid w:val="0030370B"/>
    <w:rsid w:val="003048F9"/>
    <w:rsid w:val="00324BE2"/>
    <w:rsid w:val="00333D0D"/>
    <w:rsid w:val="003541E5"/>
    <w:rsid w:val="00374712"/>
    <w:rsid w:val="00377836"/>
    <w:rsid w:val="00386F37"/>
    <w:rsid w:val="003C2699"/>
    <w:rsid w:val="003D080D"/>
    <w:rsid w:val="003D2364"/>
    <w:rsid w:val="003D4D11"/>
    <w:rsid w:val="003E4790"/>
    <w:rsid w:val="00400FA0"/>
    <w:rsid w:val="00412ADC"/>
    <w:rsid w:val="00420370"/>
    <w:rsid w:val="0043009A"/>
    <w:rsid w:val="00434CE9"/>
    <w:rsid w:val="00435A61"/>
    <w:rsid w:val="0045047F"/>
    <w:rsid w:val="00454027"/>
    <w:rsid w:val="00470701"/>
    <w:rsid w:val="004772D9"/>
    <w:rsid w:val="004950A6"/>
    <w:rsid w:val="004A1337"/>
    <w:rsid w:val="004A2837"/>
    <w:rsid w:val="004B331F"/>
    <w:rsid w:val="004B4CC6"/>
    <w:rsid w:val="004B532B"/>
    <w:rsid w:val="004C049F"/>
    <w:rsid w:val="004C330E"/>
    <w:rsid w:val="004D7945"/>
    <w:rsid w:val="005000E2"/>
    <w:rsid w:val="00500C17"/>
    <w:rsid w:val="005255DD"/>
    <w:rsid w:val="005270E2"/>
    <w:rsid w:val="00530226"/>
    <w:rsid w:val="0053220F"/>
    <w:rsid w:val="00533D8F"/>
    <w:rsid w:val="00547A08"/>
    <w:rsid w:val="005551E1"/>
    <w:rsid w:val="00593245"/>
    <w:rsid w:val="005A1B08"/>
    <w:rsid w:val="005A1F8C"/>
    <w:rsid w:val="005A4FD6"/>
    <w:rsid w:val="005A5B1C"/>
    <w:rsid w:val="005B342F"/>
    <w:rsid w:val="005B4721"/>
    <w:rsid w:val="005B490D"/>
    <w:rsid w:val="005B6725"/>
    <w:rsid w:val="005C28C8"/>
    <w:rsid w:val="005D735A"/>
    <w:rsid w:val="005F0926"/>
    <w:rsid w:val="005F266B"/>
    <w:rsid w:val="005F5F0A"/>
    <w:rsid w:val="006062FF"/>
    <w:rsid w:val="00607256"/>
    <w:rsid w:val="00616569"/>
    <w:rsid w:val="00626A4A"/>
    <w:rsid w:val="00636A4F"/>
    <w:rsid w:val="00673798"/>
    <w:rsid w:val="00687FDB"/>
    <w:rsid w:val="00690BE4"/>
    <w:rsid w:val="006A3CE7"/>
    <w:rsid w:val="006B3468"/>
    <w:rsid w:val="006E00A3"/>
    <w:rsid w:val="006E3853"/>
    <w:rsid w:val="006F2A98"/>
    <w:rsid w:val="00704D2F"/>
    <w:rsid w:val="00713F52"/>
    <w:rsid w:val="0075070E"/>
    <w:rsid w:val="00757A42"/>
    <w:rsid w:val="00757AD0"/>
    <w:rsid w:val="00770516"/>
    <w:rsid w:val="00770641"/>
    <w:rsid w:val="0078790B"/>
    <w:rsid w:val="007A0B0B"/>
    <w:rsid w:val="007A5601"/>
    <w:rsid w:val="007B1241"/>
    <w:rsid w:val="007B62CB"/>
    <w:rsid w:val="007D250D"/>
    <w:rsid w:val="007F1788"/>
    <w:rsid w:val="007F5537"/>
    <w:rsid w:val="00805654"/>
    <w:rsid w:val="0081012B"/>
    <w:rsid w:val="008137DA"/>
    <w:rsid w:val="00815D6B"/>
    <w:rsid w:val="008164CA"/>
    <w:rsid w:val="00835471"/>
    <w:rsid w:val="008408E7"/>
    <w:rsid w:val="008675A3"/>
    <w:rsid w:val="008754B3"/>
    <w:rsid w:val="00881EDC"/>
    <w:rsid w:val="008901A6"/>
    <w:rsid w:val="0089714F"/>
    <w:rsid w:val="008A2067"/>
    <w:rsid w:val="008A23E5"/>
    <w:rsid w:val="008B30A4"/>
    <w:rsid w:val="008D06A6"/>
    <w:rsid w:val="008D43E5"/>
    <w:rsid w:val="008E72F2"/>
    <w:rsid w:val="008F683C"/>
    <w:rsid w:val="008F6DFD"/>
    <w:rsid w:val="00901825"/>
    <w:rsid w:val="009055EE"/>
    <w:rsid w:val="00911219"/>
    <w:rsid w:val="00920252"/>
    <w:rsid w:val="00922E84"/>
    <w:rsid w:val="00924962"/>
    <w:rsid w:val="009509B6"/>
    <w:rsid w:val="009555F6"/>
    <w:rsid w:val="0096199B"/>
    <w:rsid w:val="009843BC"/>
    <w:rsid w:val="00997511"/>
    <w:rsid w:val="009A7212"/>
    <w:rsid w:val="009A73CE"/>
    <w:rsid w:val="009B718B"/>
    <w:rsid w:val="009F6646"/>
    <w:rsid w:val="009F6B81"/>
    <w:rsid w:val="00A25702"/>
    <w:rsid w:val="00A354FF"/>
    <w:rsid w:val="00A61B17"/>
    <w:rsid w:val="00A64EDF"/>
    <w:rsid w:val="00A65D6A"/>
    <w:rsid w:val="00A81F22"/>
    <w:rsid w:val="00A925D0"/>
    <w:rsid w:val="00A97D7B"/>
    <w:rsid w:val="00AA013C"/>
    <w:rsid w:val="00AA72CC"/>
    <w:rsid w:val="00AB393E"/>
    <w:rsid w:val="00AB654D"/>
    <w:rsid w:val="00AC53D1"/>
    <w:rsid w:val="00AC5F8D"/>
    <w:rsid w:val="00AD145A"/>
    <w:rsid w:val="00AE4F48"/>
    <w:rsid w:val="00AF7587"/>
    <w:rsid w:val="00B22282"/>
    <w:rsid w:val="00B56B7B"/>
    <w:rsid w:val="00B63A80"/>
    <w:rsid w:val="00B824B1"/>
    <w:rsid w:val="00B87F87"/>
    <w:rsid w:val="00B906CA"/>
    <w:rsid w:val="00BA5D02"/>
    <w:rsid w:val="00BD1EED"/>
    <w:rsid w:val="00BF3451"/>
    <w:rsid w:val="00BF3B74"/>
    <w:rsid w:val="00BF3B7E"/>
    <w:rsid w:val="00BF7547"/>
    <w:rsid w:val="00C1618A"/>
    <w:rsid w:val="00C21121"/>
    <w:rsid w:val="00C27661"/>
    <w:rsid w:val="00C50586"/>
    <w:rsid w:val="00C6554A"/>
    <w:rsid w:val="00C75CC1"/>
    <w:rsid w:val="00C77D76"/>
    <w:rsid w:val="00CB146C"/>
    <w:rsid w:val="00CC4D2E"/>
    <w:rsid w:val="00CE57EF"/>
    <w:rsid w:val="00CF35BC"/>
    <w:rsid w:val="00CF52E8"/>
    <w:rsid w:val="00D02360"/>
    <w:rsid w:val="00D17691"/>
    <w:rsid w:val="00D33DC8"/>
    <w:rsid w:val="00D37483"/>
    <w:rsid w:val="00D51564"/>
    <w:rsid w:val="00D87D28"/>
    <w:rsid w:val="00D96C76"/>
    <w:rsid w:val="00DB52D2"/>
    <w:rsid w:val="00DB6C0E"/>
    <w:rsid w:val="00DE4271"/>
    <w:rsid w:val="00DF7E1E"/>
    <w:rsid w:val="00E05194"/>
    <w:rsid w:val="00E20466"/>
    <w:rsid w:val="00E462B6"/>
    <w:rsid w:val="00E60AE3"/>
    <w:rsid w:val="00E86B01"/>
    <w:rsid w:val="00E87E8A"/>
    <w:rsid w:val="00EB4D0F"/>
    <w:rsid w:val="00ED7C44"/>
    <w:rsid w:val="00F00A4E"/>
    <w:rsid w:val="00F03192"/>
    <w:rsid w:val="00F0678F"/>
    <w:rsid w:val="00F132CE"/>
    <w:rsid w:val="00F26DAD"/>
    <w:rsid w:val="00F416AE"/>
    <w:rsid w:val="00F44559"/>
    <w:rsid w:val="00F61C0B"/>
    <w:rsid w:val="00F702EF"/>
    <w:rsid w:val="00F72109"/>
    <w:rsid w:val="00F83F54"/>
    <w:rsid w:val="00F95A72"/>
    <w:rsid w:val="00FA7530"/>
    <w:rsid w:val="00FB574E"/>
    <w:rsid w:val="00FB73E9"/>
    <w:rsid w:val="00FC034C"/>
    <w:rsid w:val="00FC0528"/>
    <w:rsid w:val="00FC2878"/>
    <w:rsid w:val="00FC6611"/>
    <w:rsid w:val="00FF07D9"/>
    <w:rsid w:val="00FF0B17"/>
    <w:rsid w:val="024B3772"/>
    <w:rsid w:val="22997367"/>
    <w:rsid w:val="25B2DD73"/>
    <w:rsid w:val="334DA0BB"/>
    <w:rsid w:val="3FFF06F8"/>
    <w:rsid w:val="55CCE96E"/>
    <w:rsid w:val="6F882A11"/>
    <w:rsid w:val="7519A9D1"/>
    <w:rsid w:val="7A4C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2EE2D"/>
  <w15:chartTrackingRefBased/>
  <w15:docId w15:val="{CA65985A-E458-4CEE-B205-2DB387C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hu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57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E57EF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customStyle="1" w:styleId="Kapcsolatiadatok">
    <w:name w:val="Kapcsolati adatok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Fnykp">
    <w:name w:val="Fénykép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E57EF"/>
    <w:pPr>
      <w:spacing w:before="240" w:after="0" w:line="259" w:lineRule="auto"/>
      <w:contextualSpacing w:val="0"/>
      <w:outlineLvl w:val="9"/>
    </w:pPr>
    <w:rPr>
      <w:szCs w:val="32"/>
      <w:lang w:val="hu-HU"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CE57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57E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4BE2"/>
    <w:pPr>
      <w:spacing w:after="100"/>
      <w:ind w:left="440"/>
    </w:pPr>
  </w:style>
  <w:style w:type="paragraph" w:styleId="ListParagraph">
    <w:name w:val="List Paragraph"/>
    <w:basedOn w:val="Normal"/>
    <w:uiPriority w:val="34"/>
    <w:unhideWhenUsed/>
    <w:qFormat/>
    <w:rsid w:val="008D06A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3F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ED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660"/>
    </w:pPr>
    <w:rPr>
      <w:rFonts w:eastAsiaTheme="minorEastAsia"/>
      <w:color w:val="auto"/>
      <w:lang w:val="hu-HU" w:eastAsia="hu-HU"/>
    </w:rPr>
  </w:style>
  <w:style w:type="paragraph" w:styleId="TOC5">
    <w:name w:val="toc 5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880"/>
    </w:pPr>
    <w:rPr>
      <w:rFonts w:eastAsiaTheme="minorEastAsia"/>
      <w:color w:val="auto"/>
      <w:lang w:val="hu-HU" w:eastAsia="hu-HU"/>
    </w:rPr>
  </w:style>
  <w:style w:type="paragraph" w:styleId="TOC6">
    <w:name w:val="toc 6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100"/>
    </w:pPr>
    <w:rPr>
      <w:rFonts w:eastAsiaTheme="minorEastAsia"/>
      <w:color w:val="auto"/>
      <w:lang w:val="hu-HU" w:eastAsia="hu-HU"/>
    </w:rPr>
  </w:style>
  <w:style w:type="paragraph" w:styleId="TOC7">
    <w:name w:val="toc 7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320"/>
    </w:pPr>
    <w:rPr>
      <w:rFonts w:eastAsiaTheme="minorEastAsia"/>
      <w:color w:val="auto"/>
      <w:lang w:val="hu-HU" w:eastAsia="hu-HU"/>
    </w:rPr>
  </w:style>
  <w:style w:type="paragraph" w:styleId="TOC8">
    <w:name w:val="toc 8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540"/>
    </w:pPr>
    <w:rPr>
      <w:rFonts w:eastAsiaTheme="minorEastAsia"/>
      <w:color w:val="auto"/>
      <w:lang w:val="hu-HU" w:eastAsia="hu-HU"/>
    </w:rPr>
  </w:style>
  <w:style w:type="paragraph" w:styleId="TOC9">
    <w:name w:val="toc 9"/>
    <w:basedOn w:val="Normal"/>
    <w:next w:val="Normal"/>
    <w:autoRedefine/>
    <w:uiPriority w:val="39"/>
    <w:unhideWhenUsed/>
    <w:rsid w:val="000036E9"/>
    <w:pPr>
      <w:spacing w:before="0" w:after="100" w:line="259" w:lineRule="auto"/>
      <w:ind w:left="1760"/>
    </w:pPr>
    <w:rPr>
      <w:rFonts w:eastAsiaTheme="minorEastAsia"/>
      <w:color w:val="auto"/>
      <w:lang w:val="hu-HU" w:eastAsia="hu-HU"/>
    </w:rPr>
  </w:style>
  <w:style w:type="character" w:customStyle="1" w:styleId="text-primary">
    <w:name w:val="text-primary"/>
    <w:basedOn w:val="DefaultParagraphFont"/>
    <w:rsid w:val="005C28C8"/>
  </w:style>
  <w:style w:type="paragraph" w:styleId="NoSpacing">
    <w:name w:val="No Spacing"/>
    <w:link w:val="NoSpacingChar"/>
    <w:uiPriority w:val="1"/>
    <w:qFormat/>
    <w:rsid w:val="00C21121"/>
    <w:pPr>
      <w:spacing w:before="0" w:after="0" w:line="240" w:lineRule="auto"/>
    </w:pPr>
    <w:rPr>
      <w:rFonts w:eastAsiaTheme="minorEastAsia"/>
      <w:color w:val="auto"/>
      <w:lang w:val="hu-HU" w:eastAsia="hu-HU"/>
    </w:rPr>
  </w:style>
  <w:style w:type="character" w:customStyle="1" w:styleId="NoSpacingChar">
    <w:name w:val="No Spacing Char"/>
    <w:basedOn w:val="DefaultParagraphFont"/>
    <w:link w:val="NoSpacing"/>
    <w:uiPriority w:val="1"/>
    <w:rsid w:val="00C21121"/>
    <w:rPr>
      <w:rFonts w:eastAsiaTheme="minorEastAsia"/>
      <w:color w:val="auto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image" Target="media/image16.png"/><Relationship Id="rId21" Type="http://schemas.openxmlformats.org/officeDocument/2006/relationships/hyperlink" Target="https://gymnaziumgimnaziumfila.sharepoint.com/:u:/s/DigitlisMgia/EV6xVBA-AchHvWup0-kZZnUBAh0kQffW2YbG9zZZ7ykLhQ?e=Yg7Dui" TargetMode="External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47" Type="http://schemas.openxmlformats.org/officeDocument/2006/relationships/hyperlink" Target="https://gymnaziumgimnaziumfila.sharepoint.com/:u:/s/DigitlisMgia/ER_ITLAh5jpHhV07TznNkaoBAafccdZOtAq7uRVjacboCQ?e=oH9kLj" TargetMode="External"/><Relationship Id="rId50" Type="http://schemas.openxmlformats.org/officeDocument/2006/relationships/image" Target="media/image22.pn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hyperlink" Target="https://gymnaziumgimnaziumfila.sharepoint.com/:u:/s/DigitlisMgia/ESgbnigaLHdNg30JUfVZ_r8B1tXnIBd13Hf3bmbbVI7E_A?e=cSd7t0" TargetMode="Externa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hyperlink" Target="https://gymnaziumgimnaziumfila.sharepoint.com/:u:/s/DigitlisMgia/Eap8XXXtiaFKqrpJJ_b4GjABroUYwf_Bb_hfyzlKA70g0g?e=J9SdNI" TargetMode="External"/><Relationship Id="rId40" Type="http://schemas.openxmlformats.org/officeDocument/2006/relationships/hyperlink" Target="https://gymnaziumgimnaziumfila.sharepoint.com/:u:/s/DigitlisMgia/EfpeNnR0ShFCjDK27iKW1v8BjYtvyBaiaEIAjzbUKcHe6g?e=qI2ghu" TargetMode="External"/><Relationship Id="rId45" Type="http://schemas.openxmlformats.org/officeDocument/2006/relationships/hyperlink" Target="https://gymnaziumgimnaziumfila.sharepoint.com/:u:/s/DigitlisMgia/EbiOPT56N7xDt8NH6j-qiZIBqSsOKdbbh_5gPDuXQajo0Q?e=oOnt9X" TargetMode="External"/><Relationship Id="rId53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hyperlink" Target="https://gymnaziumgimnaziumfila.sharepoint.com/:u:/s/DigitlisMgia/ER7Qy6BE4IFKvrwksWfOXY0BW_QPp8PaeFUc13vi4Z6GyQ?e=NJ6mz2" TargetMode="External"/><Relationship Id="rId31" Type="http://schemas.openxmlformats.org/officeDocument/2006/relationships/hyperlink" Target="https://gymnaziumgimnaziumfila.sharepoint.com/:u:/s/DigitlisMgia/EWQUErlLXvVGmX9YEr4T8REBa6IrY_3lIkXWnX491khSLw?e=GQlbES" TargetMode="External"/><Relationship Id="rId44" Type="http://schemas.openxmlformats.org/officeDocument/2006/relationships/image" Target="media/image19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hyperlink" Target="https://gymnaziumgimnaziumfila.sharepoint.com/:u:/s/DigitlisMgia/EVk_SntcmGdPsmzxb1TR3n0BuNGujCiaDZbatewI6Ljvcg?e=w0DcBa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gymnaziumgimnaziumfila.sharepoint.com/:u:/s/DigitlisMgia/EXCcLNyLNSBFgofJhmjEuxcB4WSjIJSfHs5JBEW6Xmy6uw?e=RoGlcj" TargetMode="External"/><Relationship Id="rId43" Type="http://schemas.openxmlformats.org/officeDocument/2006/relationships/hyperlink" Target="https://gymnaziumgimnaziumfila.sharepoint.com/:u:/s/DigitlisMgia/EUAREkzprjdCvzJmuh_CSDMB8Qm_PkaWRBillGtTB62WcA?e=8w2y9C" TargetMode="External"/><Relationship Id="rId48" Type="http://schemas.openxmlformats.org/officeDocument/2006/relationships/image" Target="media/image21.png"/><Relationship Id="rId8" Type="http://schemas.openxmlformats.org/officeDocument/2006/relationships/settings" Target="setting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1.jpg"/><Relationship Id="rId17" Type="http://schemas.openxmlformats.org/officeDocument/2006/relationships/hyperlink" Target="https://gymnaziumgimnaziumfila.sharepoint.com/:u:/s/DigitlisMgia/EUkng-jZB4VAp3QbcCo1wcIBVkGenAIntyRlgqIKiDrcvw?e=dtdqXB" TargetMode="External"/><Relationship Id="rId25" Type="http://schemas.openxmlformats.org/officeDocument/2006/relationships/hyperlink" Target="https://gymnaziumgimnaziumfila.sharepoint.com/:u:/s/DigitlisMgia/ESJPp4eMAP1NjaZqqiAiKRUBl4rvoTx0AcehK_FNQEnm1Q?e=LRNGon" TargetMode="External"/><Relationship Id="rId33" Type="http://schemas.openxmlformats.org/officeDocument/2006/relationships/hyperlink" Target="https://gymnaziumgimnaziumfila.sharepoint.com/:u:/s/DigitlisMgia/ETeUwz8WoEhPhCOsozdqfnQBLlFxkpfeIcZXKPkyRy-xZw?e=2TA0mq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0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gymnaziumgimnaziumfila.sharepoint.com/:u:/s/DigitlisMgia/EcGy3_tO7M5NmNqYzDWaXY8BdbCc1ItA_txVLksHfARyug?e=tnUr2U" TargetMode="External"/><Relationship Id="rId23" Type="http://schemas.openxmlformats.org/officeDocument/2006/relationships/hyperlink" Target="https://gymnaziumgimnaziumfila.sharepoint.com/:u:/s/DigitlisMgia/EasOx5SM7zNJknOy17G8a4UBE8WwDtmxg9HTfHo8mCzCBQ?e=YaInnN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hyperlink" Target="https://gymnaziumgimnaziumfila.sharepoint.com/:u:/s/DigitlisMgia/EVSwX9zSeHpIia5aTR04BuEBtijC1tr7WIvCxHKA4_riMA?e=7F7C9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i\AppData\Roaming\Microsoft\Templates\Iskolai%20besz&#225;mol&#243;%20f&#233;nyk&#233;ppel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Robomaster TT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9C0CEF376952C4CAC51E14FD6299A35" ma:contentTypeVersion="15" ma:contentTypeDescription="Új dokumentum létrehozása." ma:contentTypeScope="" ma:versionID="2ced33f50cf2a935bb9228b007aee6a3">
  <xsd:schema xmlns:xsd="http://www.w3.org/2001/XMLSchema" xmlns:xs="http://www.w3.org/2001/XMLSchema" xmlns:p="http://schemas.microsoft.com/office/2006/metadata/properties" xmlns:ns2="9630bb06-a3fd-4b30-9175-99028a5e5585" xmlns:ns3="f981f4dc-cbd9-4907-919e-096813d19ac6" targetNamespace="http://schemas.microsoft.com/office/2006/metadata/properties" ma:root="true" ma:fieldsID="296d64168cdc779fb8c65f2e92010e4d" ns2:_="" ns3:_="">
    <xsd:import namespace="9630bb06-a3fd-4b30-9175-99028a5e5585"/>
    <xsd:import namespace="f981f4dc-cbd9-4907-919e-096813d19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0bb06-a3fd-4b30-9175-99028a5e5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594a5132-4074-4343-bccd-8e00b72887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1f4dc-cbd9-4907-919e-096813d19a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e0a3c95-62cd-4747-937f-1126949278cc}" ma:internalName="TaxCatchAll" ma:showField="CatchAllData" ma:web="f981f4dc-cbd9-4907-919e-096813d19a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81f4dc-cbd9-4907-919e-096813d19ac6" xsi:nil="true"/>
    <lcf76f155ced4ddcb4097134ff3c332f xmlns="9630bb06-a3fd-4b30-9175-99028a5e55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C09FC3-A450-431A-AA14-6FAB18FA7A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ED4676-B166-4CF3-B0F6-7885356F7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0bb06-a3fd-4b30-9175-99028a5e5585"/>
    <ds:schemaRef ds:uri="f981f4dc-cbd9-4907-919e-096813d19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50F0FE-7660-4EF9-AF33-DBE3AA56E81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5B7EC2-ACCD-4349-B015-59B30CBF48C0}">
  <ds:schemaRefs>
    <ds:schemaRef ds:uri="http://schemas.microsoft.com/office/2006/metadata/properties"/>
    <ds:schemaRef ds:uri="http://schemas.microsoft.com/office/infopath/2007/PartnerControls"/>
    <ds:schemaRef ds:uri="f981f4dc-cbd9-4907-919e-096813d19ac6"/>
    <ds:schemaRef ds:uri="9630bb06-a3fd-4b30-9175-99028a5e55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Iskolai beszámoló fényképpel</Template>
  <TotalTime>152</TotalTime>
  <Pages>41</Pages>
  <Words>1398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Feladatgyűjtemény</vt:lpstr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Zbierka úloh</dc:title>
  <dc:subject/>
  <dc:creator>Róbert</dc:creator>
  <cp:keywords/>
  <dc:description/>
  <cp:lastModifiedBy>Panka Illés</cp:lastModifiedBy>
  <cp:revision>42</cp:revision>
  <cp:lastPrinted>2022-08-19T10:38:00Z</cp:lastPrinted>
  <dcterms:created xsi:type="dcterms:W3CDTF">2025-09-29T09:40:00Z</dcterms:created>
  <dcterms:modified xsi:type="dcterms:W3CDTF">2026-06-09T07:48:00Z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0x010100D9C0CEF376952C4CAC51E14FD6299A35</vt:lpwstr>
  </property>
  <property fmtid="{D5CDD505-2E9C-101B-9397-08002B2CF9AE}" pid="3" name="MediaServiceImageTags">
    <vt:lpwstr/>
  </property>
</Properties>
</file>